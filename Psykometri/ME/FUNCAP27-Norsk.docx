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C32DB" w14:textId="2F51E36A" w:rsidR="00521633" w:rsidRDefault="00521633" w:rsidP="0055453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Norwegian:</w:t>
      </w:r>
    </w:p>
    <w:p w14:paraId="2423758B" w14:textId="118DC571" w:rsidR="0055453E" w:rsidRDefault="0055453E" w:rsidP="0055453E">
      <w:pPr>
        <w:rPr>
          <w:b/>
          <w:bCs/>
          <w:sz w:val="28"/>
          <w:szCs w:val="28"/>
        </w:rPr>
      </w:pPr>
      <w:r w:rsidRPr="00217997">
        <w:rPr>
          <w:b/>
          <w:bCs/>
          <w:sz w:val="28"/>
          <w:szCs w:val="28"/>
        </w:rPr>
        <w:t>FUNC</w:t>
      </w:r>
      <w:r>
        <w:rPr>
          <w:b/>
          <w:bCs/>
          <w:sz w:val="28"/>
          <w:szCs w:val="28"/>
        </w:rPr>
        <w:t>AP27</w:t>
      </w:r>
      <w:r w:rsidRPr="00217997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 xml:space="preserve">Spørreskjema om funksjonskapasitet </w:t>
      </w:r>
    </w:p>
    <w:p w14:paraId="7F610BF7" w14:textId="77777777" w:rsidR="0055453E" w:rsidRDefault="0055453E" w:rsidP="0055453E">
      <w:pPr>
        <w:rPr>
          <w:sz w:val="22"/>
          <w:szCs w:val="22"/>
        </w:rPr>
      </w:pPr>
      <w:r>
        <w:rPr>
          <w:sz w:val="22"/>
          <w:szCs w:val="22"/>
        </w:rPr>
        <w:t>Dette spørreskjemaet</w:t>
      </w:r>
      <w:r w:rsidRPr="00C31EB7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har spørsmål som kartlegger din </w:t>
      </w:r>
      <w:r w:rsidRPr="00C31EB7">
        <w:rPr>
          <w:sz w:val="22"/>
          <w:szCs w:val="22"/>
        </w:rPr>
        <w:t>funksjons</w:t>
      </w:r>
      <w:r>
        <w:rPr>
          <w:sz w:val="22"/>
          <w:szCs w:val="22"/>
        </w:rPr>
        <w:t>kapasitet innenfor ulike felt.</w:t>
      </w:r>
      <w:r w:rsidRPr="00C31EB7">
        <w:rPr>
          <w:sz w:val="22"/>
          <w:szCs w:val="22"/>
        </w:rPr>
        <w:t xml:space="preserve"> Ingen dager er like. </w:t>
      </w:r>
      <w:r>
        <w:rPr>
          <w:sz w:val="22"/>
          <w:szCs w:val="22"/>
        </w:rPr>
        <w:t xml:space="preserve">Vi ber deg ta </w:t>
      </w:r>
      <w:r w:rsidRPr="00C31EB7">
        <w:rPr>
          <w:sz w:val="22"/>
          <w:szCs w:val="22"/>
        </w:rPr>
        <w:t xml:space="preserve">utgangspunkt i en "middels" dag </w:t>
      </w:r>
      <w:r>
        <w:rPr>
          <w:sz w:val="22"/>
          <w:szCs w:val="22"/>
        </w:rPr>
        <w:t>den siste måneden</w:t>
      </w:r>
      <w:r w:rsidRPr="00C31EB7">
        <w:rPr>
          <w:sz w:val="22"/>
          <w:szCs w:val="22"/>
        </w:rPr>
        <w:t>- ikke de</w:t>
      </w:r>
      <w:r>
        <w:rPr>
          <w:sz w:val="22"/>
          <w:szCs w:val="22"/>
        </w:rPr>
        <w:t>n</w:t>
      </w:r>
      <w:r w:rsidRPr="00C31EB7">
        <w:rPr>
          <w:sz w:val="22"/>
          <w:szCs w:val="22"/>
        </w:rPr>
        <w:t xml:space="preserve"> verste eller de</w:t>
      </w:r>
      <w:r>
        <w:rPr>
          <w:sz w:val="22"/>
          <w:szCs w:val="22"/>
        </w:rPr>
        <w:t>n</w:t>
      </w:r>
      <w:r w:rsidRPr="00C31EB7">
        <w:rPr>
          <w:sz w:val="22"/>
          <w:szCs w:val="22"/>
        </w:rPr>
        <w:t xml:space="preserve"> beste.</w:t>
      </w:r>
      <w:r>
        <w:rPr>
          <w:sz w:val="22"/>
          <w:szCs w:val="22"/>
        </w:rPr>
        <w:t xml:space="preserve"> </w:t>
      </w:r>
      <w:r w:rsidRPr="005F05BB">
        <w:rPr>
          <w:sz w:val="22"/>
          <w:szCs w:val="22"/>
        </w:rPr>
        <w:t>Hvis det er en aktivitet du ikke har gjort, f.eks. å dusje sittende fordi du dusjer stående, skår slik du tror det ville påvirke deg.</w:t>
      </w:r>
      <w:r>
        <w:rPr>
          <w:sz w:val="22"/>
          <w:szCs w:val="22"/>
        </w:rPr>
        <w:t xml:space="preserve"> </w:t>
      </w:r>
      <w:r w:rsidRPr="002B1957">
        <w:rPr>
          <w:sz w:val="22"/>
          <w:szCs w:val="22"/>
        </w:rPr>
        <w:t>Spørsmålene inkluderer nødvendige aktiviteter for å utføre dem. For eksempel inkluderer «Reise til en butikk og handle dagligvarer» å kle på seg og nødvendig reise.</w:t>
      </w:r>
    </w:p>
    <w:p w14:paraId="491504F5" w14:textId="77777777" w:rsidR="0055453E" w:rsidRDefault="0055453E" w:rsidP="0055453E">
      <w:pPr>
        <w:rPr>
          <w:sz w:val="22"/>
          <w:szCs w:val="22"/>
        </w:rPr>
      </w:pPr>
    </w:p>
    <w:p w14:paraId="466BF901" w14:textId="77777777" w:rsidR="0055453E" w:rsidRDefault="0055453E" w:rsidP="0055453E">
      <w:pPr>
        <w:rPr>
          <w:sz w:val="22"/>
          <w:szCs w:val="22"/>
        </w:rPr>
      </w:pPr>
      <w:r w:rsidRPr="00F7636A">
        <w:rPr>
          <w:sz w:val="22"/>
          <w:szCs w:val="22"/>
        </w:rPr>
        <w:t>Det er en god ide å svare sammen med en som kjenner til hvordan du har det i hverdagen</w:t>
      </w:r>
      <w:r>
        <w:rPr>
          <w:sz w:val="22"/>
          <w:szCs w:val="22"/>
        </w:rPr>
        <w:t>.</w:t>
      </w:r>
    </w:p>
    <w:p w14:paraId="373C7893" w14:textId="77777777" w:rsidR="0055453E" w:rsidRPr="00C31EB7" w:rsidRDefault="0055453E" w:rsidP="0055453E">
      <w:pPr>
        <w:rPr>
          <w:sz w:val="22"/>
          <w:szCs w:val="22"/>
        </w:rPr>
      </w:pPr>
    </w:p>
    <w:p w14:paraId="25EA77BF" w14:textId="77777777" w:rsidR="0055453E" w:rsidRDefault="0055453E" w:rsidP="0055453E">
      <w:pPr>
        <w:rPr>
          <w:b/>
          <w:bCs/>
          <w:i/>
          <w:iCs/>
        </w:rPr>
      </w:pPr>
      <w:r w:rsidRPr="00C31EB7">
        <w:rPr>
          <w:b/>
          <w:bCs/>
        </w:rPr>
        <w:t xml:space="preserve">Hva </w:t>
      </w:r>
      <w:r>
        <w:rPr>
          <w:b/>
          <w:bCs/>
        </w:rPr>
        <w:t>er konsekvensene for deg av aktivitetene beskrevet under?</w:t>
      </w:r>
      <w:r w:rsidRPr="00C31EB7">
        <w:rPr>
          <w:b/>
          <w:bCs/>
        </w:rPr>
        <w:t xml:space="preserve"> </w:t>
      </w:r>
      <w:r>
        <w:rPr>
          <w:b/>
          <w:bCs/>
        </w:rPr>
        <w:br/>
        <w:t xml:space="preserve">I hvilken grad </w:t>
      </w:r>
      <w:r w:rsidRPr="00C31EB7">
        <w:rPr>
          <w:b/>
          <w:bCs/>
        </w:rPr>
        <w:t xml:space="preserve">påvirker det hvor mye annet du kan gjøre? </w:t>
      </w:r>
    </w:p>
    <w:p w14:paraId="2F0093C8" w14:textId="77777777" w:rsidR="0055453E" w:rsidRDefault="0055453E" w:rsidP="0055453E">
      <w:pPr>
        <w:rPr>
          <w:b/>
          <w:bCs/>
          <w:i/>
          <w:iCs/>
        </w:rPr>
      </w:pPr>
      <w:r w:rsidRPr="00474E6C">
        <w:rPr>
          <w:b/>
          <w:bCs/>
          <w:i/>
          <w:iCs/>
        </w:rPr>
        <w:t xml:space="preserve">A til H </w:t>
      </w:r>
      <w:r>
        <w:rPr>
          <w:b/>
          <w:bCs/>
          <w:i/>
          <w:iCs/>
        </w:rPr>
        <w:t>s</w:t>
      </w:r>
      <w:r w:rsidRPr="00474E6C">
        <w:rPr>
          <w:b/>
          <w:bCs/>
          <w:i/>
          <w:iCs/>
        </w:rPr>
        <w:t>kåres 0-6:</w:t>
      </w:r>
    </w:p>
    <w:p w14:paraId="44323EBE" w14:textId="77777777" w:rsidR="0055453E" w:rsidRPr="00474E6C" w:rsidRDefault="0055453E" w:rsidP="0055453E">
      <w:pPr>
        <w:rPr>
          <w:b/>
          <w:bCs/>
          <w:i/>
          <w:iCs/>
        </w:rPr>
      </w:pPr>
    </w:p>
    <w:p w14:paraId="569DC5C1" w14:textId="77777777" w:rsidR="0055453E" w:rsidRPr="00BA2733" w:rsidRDefault="0055453E" w:rsidP="0055453E">
      <w:pPr>
        <w:rPr>
          <w:i/>
          <w:iCs/>
          <w:sz w:val="22"/>
          <w:szCs w:val="22"/>
        </w:rPr>
      </w:pPr>
      <w:r w:rsidRPr="00BA2733">
        <w:rPr>
          <w:i/>
          <w:iCs/>
          <w:sz w:val="22"/>
          <w:szCs w:val="22"/>
        </w:rPr>
        <w:t>0: Jeg kan IKKE gjøre dette</w:t>
      </w:r>
    </w:p>
    <w:p w14:paraId="7DB868EF" w14:textId="77777777" w:rsidR="0055453E" w:rsidRPr="00BA2733" w:rsidRDefault="0055453E" w:rsidP="0055453E">
      <w:pPr>
        <w:rPr>
          <w:i/>
          <w:iCs/>
          <w:sz w:val="22"/>
          <w:szCs w:val="22"/>
        </w:rPr>
      </w:pPr>
      <w:r w:rsidRPr="00BA2733">
        <w:rPr>
          <w:i/>
          <w:iCs/>
          <w:sz w:val="22"/>
          <w:szCs w:val="22"/>
        </w:rPr>
        <w:t>1: Jeg får kraftig nedsatt kapasitet i minst tre dager</w:t>
      </w:r>
    </w:p>
    <w:p w14:paraId="269E8147" w14:textId="77777777" w:rsidR="0055453E" w:rsidRPr="00BA2733" w:rsidRDefault="0055453E" w:rsidP="0055453E">
      <w:pPr>
        <w:rPr>
          <w:i/>
          <w:iCs/>
          <w:sz w:val="22"/>
          <w:szCs w:val="22"/>
        </w:rPr>
      </w:pPr>
      <w:r w:rsidRPr="00BA2733">
        <w:rPr>
          <w:i/>
          <w:iCs/>
          <w:sz w:val="22"/>
          <w:szCs w:val="22"/>
        </w:rPr>
        <w:t xml:space="preserve">2: Jeg kan gjøre lite annet samme dag og i en, eventuelt to dager etter </w:t>
      </w:r>
    </w:p>
    <w:p w14:paraId="29D23C36" w14:textId="77777777" w:rsidR="0055453E" w:rsidRPr="00BA2733" w:rsidRDefault="0055453E" w:rsidP="0055453E">
      <w:pPr>
        <w:rPr>
          <w:i/>
          <w:iCs/>
          <w:sz w:val="22"/>
          <w:szCs w:val="22"/>
        </w:rPr>
      </w:pPr>
      <w:r w:rsidRPr="00BA2733">
        <w:rPr>
          <w:i/>
          <w:iCs/>
          <w:sz w:val="22"/>
          <w:szCs w:val="22"/>
        </w:rPr>
        <w:t>3: Jeg kan gjøre lite annet samme dag</w:t>
      </w:r>
    </w:p>
    <w:p w14:paraId="015CBF09" w14:textId="77777777" w:rsidR="0055453E" w:rsidRPr="00BA2733" w:rsidRDefault="0055453E" w:rsidP="0055453E">
      <w:pPr>
        <w:rPr>
          <w:i/>
          <w:iCs/>
          <w:sz w:val="22"/>
          <w:szCs w:val="22"/>
        </w:rPr>
      </w:pPr>
      <w:r w:rsidRPr="00BA2733">
        <w:rPr>
          <w:i/>
          <w:iCs/>
          <w:sz w:val="22"/>
          <w:szCs w:val="22"/>
        </w:rPr>
        <w:t>4: Jeg må redusere annen aktivitet samme dag</w:t>
      </w:r>
    </w:p>
    <w:p w14:paraId="5E196075" w14:textId="77777777" w:rsidR="0055453E" w:rsidRPr="00BA2733" w:rsidRDefault="0055453E" w:rsidP="0055453E">
      <w:pPr>
        <w:rPr>
          <w:i/>
          <w:iCs/>
          <w:sz w:val="22"/>
          <w:szCs w:val="22"/>
        </w:rPr>
      </w:pPr>
      <w:r w:rsidRPr="00BA2733">
        <w:rPr>
          <w:i/>
          <w:iCs/>
          <w:sz w:val="22"/>
          <w:szCs w:val="22"/>
        </w:rPr>
        <w:t>5: Det påvirker sjelden annen aktivitet</w:t>
      </w:r>
    </w:p>
    <w:p w14:paraId="0E965E72" w14:textId="77777777" w:rsidR="0055453E" w:rsidRDefault="0055453E" w:rsidP="0055453E">
      <w:pPr>
        <w:rPr>
          <w:i/>
          <w:iCs/>
          <w:sz w:val="22"/>
          <w:szCs w:val="22"/>
        </w:rPr>
      </w:pPr>
      <w:r w:rsidRPr="00BA2733">
        <w:rPr>
          <w:i/>
          <w:iCs/>
          <w:sz w:val="22"/>
          <w:szCs w:val="22"/>
        </w:rPr>
        <w:t>6: Uproblematisk - påvirker ikke annen aktivitet</w:t>
      </w:r>
    </w:p>
    <w:p w14:paraId="11D22FB0" w14:textId="77777777" w:rsidR="0021045D" w:rsidRDefault="0021045D" w:rsidP="0055453E">
      <w:pPr>
        <w:rPr>
          <w:i/>
          <w:iCs/>
          <w:sz w:val="22"/>
          <w:szCs w:val="22"/>
        </w:rPr>
      </w:pPr>
    </w:p>
    <w:p w14:paraId="6168336A" w14:textId="77777777" w:rsidR="0021045D" w:rsidRPr="00BA2733" w:rsidRDefault="0021045D" w:rsidP="0055453E">
      <w:pPr>
        <w:rPr>
          <w:i/>
          <w:iCs/>
          <w:sz w:val="22"/>
          <w:szCs w:val="22"/>
        </w:rPr>
      </w:pPr>
    </w:p>
    <w:p w14:paraId="39B1F69C" w14:textId="77777777" w:rsidR="0055453E" w:rsidRDefault="0055453E" w:rsidP="0055453E"/>
    <w:tbl>
      <w:tblPr>
        <w:tblStyle w:val="Tabellrutenett"/>
        <w:tblW w:w="4746" w:type="pct"/>
        <w:tblLook w:val="04A0" w:firstRow="1" w:lastRow="0" w:firstColumn="1" w:lastColumn="0" w:noHBand="0" w:noVBand="1"/>
      </w:tblPr>
      <w:tblGrid>
        <w:gridCol w:w="533"/>
        <w:gridCol w:w="6745"/>
        <w:gridCol w:w="379"/>
        <w:gridCol w:w="379"/>
        <w:gridCol w:w="379"/>
        <w:gridCol w:w="379"/>
        <w:gridCol w:w="379"/>
        <w:gridCol w:w="379"/>
        <w:gridCol w:w="373"/>
      </w:tblGrid>
      <w:tr w:rsidR="0055453E" w14:paraId="056981FD" w14:textId="77777777" w:rsidTr="0055453E">
        <w:trPr>
          <w:tblHeader/>
        </w:trPr>
        <w:tc>
          <w:tcPr>
            <w:tcW w:w="268" w:type="pct"/>
            <w:shd w:val="clear" w:color="auto" w:fill="D0CECE" w:themeFill="background2" w:themeFillShade="E6"/>
          </w:tcPr>
          <w:p w14:paraId="7B4E852D" w14:textId="3AFCE2DD" w:rsidR="0055453E" w:rsidRPr="005D5656" w:rsidRDefault="0055453E" w:rsidP="00587885">
            <w:pPr>
              <w:jc w:val="right"/>
              <w:rPr>
                <w:lang w:val="nb-NO"/>
              </w:rPr>
            </w:pPr>
          </w:p>
        </w:tc>
        <w:tc>
          <w:tcPr>
            <w:tcW w:w="3398" w:type="pct"/>
            <w:shd w:val="clear" w:color="auto" w:fill="D0CECE" w:themeFill="background2" w:themeFillShade="E6"/>
          </w:tcPr>
          <w:p w14:paraId="0E580CA2" w14:textId="77777777" w:rsidR="0055453E" w:rsidRPr="005D5656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  <w:shd w:val="clear" w:color="auto" w:fill="D0CECE" w:themeFill="background2" w:themeFillShade="E6"/>
          </w:tcPr>
          <w:p w14:paraId="62E94AF0" w14:textId="77777777" w:rsidR="0055453E" w:rsidRPr="00F719AC" w:rsidRDefault="0055453E" w:rsidP="00587885">
            <w:pPr>
              <w:rPr>
                <w:sz w:val="22"/>
                <w:szCs w:val="22"/>
              </w:rPr>
            </w:pPr>
            <w:r w:rsidRPr="00F719AC">
              <w:rPr>
                <w:sz w:val="22"/>
                <w:szCs w:val="22"/>
              </w:rPr>
              <w:t>0</w:t>
            </w:r>
          </w:p>
        </w:tc>
        <w:tc>
          <w:tcPr>
            <w:tcW w:w="191" w:type="pct"/>
            <w:shd w:val="clear" w:color="auto" w:fill="D0CECE" w:themeFill="background2" w:themeFillShade="E6"/>
          </w:tcPr>
          <w:p w14:paraId="2AECB9D9" w14:textId="77777777" w:rsidR="0055453E" w:rsidRPr="00F719AC" w:rsidRDefault="0055453E" w:rsidP="00587885">
            <w:pPr>
              <w:rPr>
                <w:sz w:val="22"/>
                <w:szCs w:val="22"/>
              </w:rPr>
            </w:pPr>
            <w:r w:rsidRPr="00F719AC">
              <w:rPr>
                <w:sz w:val="22"/>
                <w:szCs w:val="22"/>
              </w:rPr>
              <w:t>1</w:t>
            </w:r>
          </w:p>
        </w:tc>
        <w:tc>
          <w:tcPr>
            <w:tcW w:w="191" w:type="pct"/>
            <w:shd w:val="clear" w:color="auto" w:fill="D0CECE" w:themeFill="background2" w:themeFillShade="E6"/>
          </w:tcPr>
          <w:p w14:paraId="56A27972" w14:textId="77777777" w:rsidR="0055453E" w:rsidRPr="00F719AC" w:rsidRDefault="0055453E" w:rsidP="00587885">
            <w:pPr>
              <w:rPr>
                <w:sz w:val="22"/>
                <w:szCs w:val="22"/>
              </w:rPr>
            </w:pPr>
            <w:r w:rsidRPr="00F719AC">
              <w:rPr>
                <w:sz w:val="22"/>
                <w:szCs w:val="22"/>
              </w:rPr>
              <w:t>2</w:t>
            </w:r>
          </w:p>
        </w:tc>
        <w:tc>
          <w:tcPr>
            <w:tcW w:w="191" w:type="pct"/>
            <w:shd w:val="clear" w:color="auto" w:fill="D0CECE" w:themeFill="background2" w:themeFillShade="E6"/>
          </w:tcPr>
          <w:p w14:paraId="3219EC6C" w14:textId="77777777" w:rsidR="0055453E" w:rsidRPr="00F719AC" w:rsidRDefault="0055453E" w:rsidP="00587885">
            <w:pPr>
              <w:rPr>
                <w:sz w:val="22"/>
                <w:szCs w:val="22"/>
              </w:rPr>
            </w:pPr>
            <w:r w:rsidRPr="00F719AC">
              <w:rPr>
                <w:sz w:val="22"/>
                <w:szCs w:val="22"/>
              </w:rPr>
              <w:t>3</w:t>
            </w:r>
          </w:p>
        </w:tc>
        <w:tc>
          <w:tcPr>
            <w:tcW w:w="191" w:type="pct"/>
            <w:shd w:val="clear" w:color="auto" w:fill="D0CECE" w:themeFill="background2" w:themeFillShade="E6"/>
          </w:tcPr>
          <w:p w14:paraId="278FB531" w14:textId="77777777" w:rsidR="0055453E" w:rsidRPr="00F719AC" w:rsidRDefault="0055453E" w:rsidP="00587885">
            <w:pPr>
              <w:rPr>
                <w:sz w:val="22"/>
                <w:szCs w:val="22"/>
              </w:rPr>
            </w:pPr>
            <w:r w:rsidRPr="00F719AC">
              <w:rPr>
                <w:sz w:val="22"/>
                <w:szCs w:val="22"/>
              </w:rPr>
              <w:t>4</w:t>
            </w:r>
          </w:p>
        </w:tc>
        <w:tc>
          <w:tcPr>
            <w:tcW w:w="191" w:type="pct"/>
            <w:shd w:val="clear" w:color="auto" w:fill="D0CECE" w:themeFill="background2" w:themeFillShade="E6"/>
          </w:tcPr>
          <w:p w14:paraId="4F26D6FE" w14:textId="77777777" w:rsidR="0055453E" w:rsidRPr="00F719AC" w:rsidRDefault="0055453E" w:rsidP="00587885">
            <w:pPr>
              <w:rPr>
                <w:sz w:val="22"/>
                <w:szCs w:val="22"/>
              </w:rPr>
            </w:pPr>
            <w:r w:rsidRPr="00F719AC">
              <w:rPr>
                <w:sz w:val="22"/>
                <w:szCs w:val="22"/>
              </w:rPr>
              <w:t>5</w:t>
            </w:r>
          </w:p>
        </w:tc>
        <w:tc>
          <w:tcPr>
            <w:tcW w:w="189" w:type="pct"/>
            <w:shd w:val="clear" w:color="auto" w:fill="D0CECE" w:themeFill="background2" w:themeFillShade="E6"/>
          </w:tcPr>
          <w:p w14:paraId="20129EF9" w14:textId="77777777" w:rsidR="0055453E" w:rsidRPr="00F719AC" w:rsidRDefault="0055453E" w:rsidP="00587885">
            <w:pPr>
              <w:rPr>
                <w:sz w:val="22"/>
                <w:szCs w:val="22"/>
              </w:rPr>
            </w:pPr>
            <w:r w:rsidRPr="00F719AC">
              <w:rPr>
                <w:sz w:val="22"/>
                <w:szCs w:val="22"/>
              </w:rPr>
              <w:t>6</w:t>
            </w:r>
          </w:p>
        </w:tc>
      </w:tr>
      <w:tr w:rsidR="0055453E" w:rsidRPr="00412784" w14:paraId="0AB835D7" w14:textId="77777777" w:rsidTr="0055453E">
        <w:tc>
          <w:tcPr>
            <w:tcW w:w="268" w:type="pct"/>
            <w:shd w:val="clear" w:color="auto" w:fill="E7E6E6" w:themeFill="background2"/>
          </w:tcPr>
          <w:p w14:paraId="3BAC7DFC" w14:textId="77777777" w:rsidR="0055453E" w:rsidRPr="00412784" w:rsidRDefault="0055453E" w:rsidP="00587885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3398" w:type="pct"/>
            <w:shd w:val="clear" w:color="auto" w:fill="E7E6E6" w:themeFill="background2"/>
          </w:tcPr>
          <w:p w14:paraId="6369F36D" w14:textId="21C8ED1E" w:rsidR="0055453E" w:rsidRPr="00412784" w:rsidRDefault="0055453E" w:rsidP="00587885">
            <w:pPr>
              <w:rPr>
                <w:b/>
                <w:bCs/>
              </w:rPr>
            </w:pPr>
            <w:r w:rsidRPr="00412784">
              <w:rPr>
                <w:b/>
                <w:bCs/>
              </w:rPr>
              <w:t>Personlig hygiene/ basis-funksjoner</w:t>
            </w:r>
          </w:p>
        </w:tc>
        <w:tc>
          <w:tcPr>
            <w:tcW w:w="191" w:type="pct"/>
            <w:shd w:val="clear" w:color="auto" w:fill="E7E6E6" w:themeFill="background2"/>
          </w:tcPr>
          <w:p w14:paraId="72AC965A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91" w:type="pct"/>
            <w:shd w:val="clear" w:color="auto" w:fill="E7E6E6" w:themeFill="background2"/>
          </w:tcPr>
          <w:p w14:paraId="62110144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91" w:type="pct"/>
            <w:shd w:val="clear" w:color="auto" w:fill="E7E6E6" w:themeFill="background2"/>
          </w:tcPr>
          <w:p w14:paraId="416A703C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91" w:type="pct"/>
            <w:shd w:val="clear" w:color="auto" w:fill="E7E6E6" w:themeFill="background2"/>
          </w:tcPr>
          <w:p w14:paraId="2B60822B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91" w:type="pct"/>
            <w:shd w:val="clear" w:color="auto" w:fill="E7E6E6" w:themeFill="background2"/>
          </w:tcPr>
          <w:p w14:paraId="306E7354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91" w:type="pct"/>
            <w:shd w:val="clear" w:color="auto" w:fill="E7E6E6" w:themeFill="background2"/>
          </w:tcPr>
          <w:p w14:paraId="184B30D7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9" w:type="pct"/>
            <w:shd w:val="clear" w:color="auto" w:fill="E7E6E6" w:themeFill="background2"/>
          </w:tcPr>
          <w:p w14:paraId="179D5AFC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</w:tr>
      <w:tr w:rsidR="0055453E" w:rsidRPr="00C96A73" w14:paraId="65F94459" w14:textId="77777777" w:rsidTr="0055453E">
        <w:tc>
          <w:tcPr>
            <w:tcW w:w="268" w:type="pct"/>
          </w:tcPr>
          <w:p w14:paraId="57F626BC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398" w:type="pct"/>
          </w:tcPr>
          <w:p w14:paraId="1938EBE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Bruke WC (ikke bekken eller dostol)</w:t>
            </w:r>
          </w:p>
        </w:tc>
        <w:tc>
          <w:tcPr>
            <w:tcW w:w="191" w:type="pct"/>
          </w:tcPr>
          <w:p w14:paraId="37BE4B6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1A5F12B2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4C5D088F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281E443F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2C2CE6C0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519D20A0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9" w:type="pct"/>
          </w:tcPr>
          <w:p w14:paraId="13F981E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539E1010" w14:textId="77777777" w:rsidTr="0055453E">
        <w:tc>
          <w:tcPr>
            <w:tcW w:w="268" w:type="pct"/>
          </w:tcPr>
          <w:p w14:paraId="26BFE479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398" w:type="pct"/>
          </w:tcPr>
          <w:p w14:paraId="2AACBD24" w14:textId="77777777" w:rsidR="0055453E" w:rsidRPr="00C96A73" w:rsidRDefault="0055453E" w:rsidP="00587885">
            <w:pPr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Dusje stående</w:t>
            </w:r>
          </w:p>
        </w:tc>
        <w:tc>
          <w:tcPr>
            <w:tcW w:w="191" w:type="pct"/>
          </w:tcPr>
          <w:p w14:paraId="3FE0D6FC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91" w:type="pct"/>
          </w:tcPr>
          <w:p w14:paraId="2FA45146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91" w:type="pct"/>
          </w:tcPr>
          <w:p w14:paraId="4DCEA818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91" w:type="pct"/>
          </w:tcPr>
          <w:p w14:paraId="0C138D5E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91" w:type="pct"/>
          </w:tcPr>
          <w:p w14:paraId="65231129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91" w:type="pct"/>
          </w:tcPr>
          <w:p w14:paraId="0D562CB6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9" w:type="pct"/>
          </w:tcPr>
          <w:p w14:paraId="3DFDFB4A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</w:tr>
      <w:tr w:rsidR="0055453E" w:rsidRPr="00C96A73" w14:paraId="4F9BFE96" w14:textId="77777777" w:rsidTr="0055453E">
        <w:tc>
          <w:tcPr>
            <w:tcW w:w="268" w:type="pct"/>
          </w:tcPr>
          <w:p w14:paraId="71DB08E8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398" w:type="pct"/>
          </w:tcPr>
          <w:p w14:paraId="7AF196FA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Kle på deg vanlige klær</w:t>
            </w:r>
          </w:p>
        </w:tc>
        <w:tc>
          <w:tcPr>
            <w:tcW w:w="191" w:type="pct"/>
          </w:tcPr>
          <w:p w14:paraId="2139E7D6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457FCFB0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534F6FB3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297CFAEC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3AB301DB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005B0B66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9" w:type="pct"/>
          </w:tcPr>
          <w:p w14:paraId="3FD0FD8E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7A0A4A" w14:paraId="706974D9" w14:textId="77777777" w:rsidTr="0055453E">
        <w:tc>
          <w:tcPr>
            <w:tcW w:w="268" w:type="pct"/>
            <w:shd w:val="clear" w:color="auto" w:fill="E7E6E6" w:themeFill="background2"/>
          </w:tcPr>
          <w:p w14:paraId="2E82AC17" w14:textId="77777777" w:rsidR="0055453E" w:rsidRPr="007A0A4A" w:rsidRDefault="0055453E" w:rsidP="00587885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3398" w:type="pct"/>
            <w:shd w:val="clear" w:color="auto" w:fill="E7E6E6" w:themeFill="background2"/>
          </w:tcPr>
          <w:p w14:paraId="6610C1E6" w14:textId="343D4F6C" w:rsidR="0055453E" w:rsidRPr="00C96A73" w:rsidRDefault="0055453E" w:rsidP="00587885">
            <w:pPr>
              <w:rPr>
                <w:b/>
                <w:bCs/>
              </w:rPr>
            </w:pPr>
            <w:r w:rsidRPr="00C96A73">
              <w:rPr>
                <w:b/>
                <w:bCs/>
              </w:rPr>
              <w:t>Gå - bevege seg</w:t>
            </w:r>
          </w:p>
        </w:tc>
        <w:tc>
          <w:tcPr>
            <w:tcW w:w="191" w:type="pct"/>
            <w:shd w:val="clear" w:color="auto" w:fill="E7E6E6" w:themeFill="background2"/>
          </w:tcPr>
          <w:p w14:paraId="2BEB82B3" w14:textId="77777777" w:rsidR="0055453E" w:rsidRPr="007A0A4A" w:rsidRDefault="0055453E" w:rsidP="00587885">
            <w:pPr>
              <w:rPr>
                <w:b/>
                <w:bCs/>
              </w:rPr>
            </w:pPr>
          </w:p>
        </w:tc>
        <w:tc>
          <w:tcPr>
            <w:tcW w:w="191" w:type="pct"/>
            <w:shd w:val="clear" w:color="auto" w:fill="E7E6E6" w:themeFill="background2"/>
          </w:tcPr>
          <w:p w14:paraId="0501E752" w14:textId="77777777" w:rsidR="0055453E" w:rsidRPr="007A0A4A" w:rsidRDefault="0055453E" w:rsidP="00587885">
            <w:pPr>
              <w:rPr>
                <w:b/>
                <w:bCs/>
              </w:rPr>
            </w:pPr>
          </w:p>
        </w:tc>
        <w:tc>
          <w:tcPr>
            <w:tcW w:w="191" w:type="pct"/>
            <w:shd w:val="clear" w:color="auto" w:fill="E7E6E6" w:themeFill="background2"/>
          </w:tcPr>
          <w:p w14:paraId="3513E38C" w14:textId="77777777" w:rsidR="0055453E" w:rsidRPr="007A0A4A" w:rsidRDefault="0055453E" w:rsidP="00587885">
            <w:pPr>
              <w:rPr>
                <w:b/>
                <w:bCs/>
              </w:rPr>
            </w:pPr>
          </w:p>
        </w:tc>
        <w:tc>
          <w:tcPr>
            <w:tcW w:w="191" w:type="pct"/>
            <w:shd w:val="clear" w:color="auto" w:fill="E7E6E6" w:themeFill="background2"/>
          </w:tcPr>
          <w:p w14:paraId="570D3285" w14:textId="77777777" w:rsidR="0055453E" w:rsidRPr="007A0A4A" w:rsidRDefault="0055453E" w:rsidP="00587885">
            <w:pPr>
              <w:rPr>
                <w:b/>
                <w:bCs/>
              </w:rPr>
            </w:pPr>
          </w:p>
        </w:tc>
        <w:tc>
          <w:tcPr>
            <w:tcW w:w="191" w:type="pct"/>
            <w:shd w:val="clear" w:color="auto" w:fill="E7E6E6" w:themeFill="background2"/>
          </w:tcPr>
          <w:p w14:paraId="30580F27" w14:textId="77777777" w:rsidR="0055453E" w:rsidRPr="007A0A4A" w:rsidRDefault="0055453E" w:rsidP="00587885">
            <w:pPr>
              <w:rPr>
                <w:b/>
                <w:bCs/>
              </w:rPr>
            </w:pPr>
          </w:p>
        </w:tc>
        <w:tc>
          <w:tcPr>
            <w:tcW w:w="191" w:type="pct"/>
            <w:shd w:val="clear" w:color="auto" w:fill="E7E6E6" w:themeFill="background2"/>
          </w:tcPr>
          <w:p w14:paraId="3D4A2828" w14:textId="77777777" w:rsidR="0055453E" w:rsidRPr="007A0A4A" w:rsidRDefault="0055453E" w:rsidP="00587885">
            <w:pPr>
              <w:rPr>
                <w:b/>
                <w:bCs/>
              </w:rPr>
            </w:pPr>
          </w:p>
        </w:tc>
        <w:tc>
          <w:tcPr>
            <w:tcW w:w="189" w:type="pct"/>
            <w:shd w:val="clear" w:color="auto" w:fill="E7E6E6" w:themeFill="background2"/>
          </w:tcPr>
          <w:p w14:paraId="60F349F7" w14:textId="77777777" w:rsidR="0055453E" w:rsidRPr="007A0A4A" w:rsidRDefault="0055453E" w:rsidP="00587885">
            <w:pPr>
              <w:rPr>
                <w:b/>
                <w:bCs/>
              </w:rPr>
            </w:pPr>
          </w:p>
        </w:tc>
      </w:tr>
      <w:tr w:rsidR="0055453E" w:rsidRPr="00C96A73" w14:paraId="420E2438" w14:textId="77777777" w:rsidTr="0055453E">
        <w:tc>
          <w:tcPr>
            <w:tcW w:w="268" w:type="pct"/>
          </w:tcPr>
          <w:p w14:paraId="18B4AD28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398" w:type="pct"/>
          </w:tcPr>
          <w:p w14:paraId="6663A8D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Gå en liten strekning inne, fra et rom til et annet</w:t>
            </w:r>
          </w:p>
        </w:tc>
        <w:tc>
          <w:tcPr>
            <w:tcW w:w="191" w:type="pct"/>
          </w:tcPr>
          <w:p w14:paraId="1850A9EE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6993CBED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6603335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23D56E31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4DF1229E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36C9F8EA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9" w:type="pct"/>
          </w:tcPr>
          <w:p w14:paraId="7D5F09F6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46358168" w14:textId="77777777" w:rsidTr="0055453E">
        <w:tc>
          <w:tcPr>
            <w:tcW w:w="268" w:type="pct"/>
          </w:tcPr>
          <w:p w14:paraId="339049F1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398" w:type="pct"/>
          </w:tcPr>
          <w:p w14:paraId="417174F9" w14:textId="51283EE8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Gå ca. 100 m til 1 km på flat mark (lengden av 1 – 10 fotballbaner)</w:t>
            </w:r>
          </w:p>
        </w:tc>
        <w:tc>
          <w:tcPr>
            <w:tcW w:w="191" w:type="pct"/>
          </w:tcPr>
          <w:p w14:paraId="38A146CE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1E26183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367BC57B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4553CECF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3B31ADD9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7BE71EB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9" w:type="pct"/>
          </w:tcPr>
          <w:p w14:paraId="6C925E38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479F63FC" w14:textId="77777777" w:rsidTr="0055453E">
        <w:tc>
          <w:tcPr>
            <w:tcW w:w="268" w:type="pct"/>
          </w:tcPr>
          <w:p w14:paraId="0DB23E63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3398" w:type="pct"/>
          </w:tcPr>
          <w:p w14:paraId="0A101A02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Fysisk aktivitet som gir høy puls, tilnærmet kontinuerlig i ca. 15 minutter</w:t>
            </w:r>
          </w:p>
        </w:tc>
        <w:tc>
          <w:tcPr>
            <w:tcW w:w="191" w:type="pct"/>
          </w:tcPr>
          <w:p w14:paraId="26C2817D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0EEE6C2F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6BB8FD65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32DDFFFB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09B2166E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10133010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9" w:type="pct"/>
          </w:tcPr>
          <w:p w14:paraId="4B278ED5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412784" w14:paraId="4F41DA29" w14:textId="77777777" w:rsidTr="0055453E">
        <w:tc>
          <w:tcPr>
            <w:tcW w:w="268" w:type="pct"/>
            <w:shd w:val="clear" w:color="auto" w:fill="E7E6E6" w:themeFill="background2"/>
          </w:tcPr>
          <w:p w14:paraId="48CB95E2" w14:textId="77777777" w:rsidR="0055453E" w:rsidRPr="00412784" w:rsidRDefault="0055453E" w:rsidP="00587885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3398" w:type="pct"/>
            <w:shd w:val="clear" w:color="auto" w:fill="E7E6E6" w:themeFill="background2"/>
          </w:tcPr>
          <w:p w14:paraId="4541E90D" w14:textId="2F1CAC91" w:rsidR="0055453E" w:rsidRPr="0055453E" w:rsidRDefault="0055453E" w:rsidP="00587885">
            <w:pPr>
              <w:rPr>
                <w:b/>
                <w:bCs/>
                <w:lang w:val="nb-NO"/>
              </w:rPr>
            </w:pPr>
            <w:r w:rsidRPr="0055453E">
              <w:rPr>
                <w:b/>
                <w:bCs/>
                <w:lang w:val="nb-NO"/>
              </w:rPr>
              <w:t xml:space="preserve">Være oppreist </w:t>
            </w:r>
          </w:p>
        </w:tc>
        <w:tc>
          <w:tcPr>
            <w:tcW w:w="191" w:type="pct"/>
            <w:shd w:val="clear" w:color="auto" w:fill="E7E6E6" w:themeFill="background2"/>
          </w:tcPr>
          <w:p w14:paraId="0C966B6C" w14:textId="77777777" w:rsidR="0055453E" w:rsidRPr="0055453E" w:rsidRDefault="0055453E" w:rsidP="00587885">
            <w:pPr>
              <w:rPr>
                <w:b/>
                <w:bCs/>
                <w:lang w:val="nb-NO"/>
              </w:rPr>
            </w:pPr>
          </w:p>
        </w:tc>
        <w:tc>
          <w:tcPr>
            <w:tcW w:w="191" w:type="pct"/>
            <w:shd w:val="clear" w:color="auto" w:fill="E7E6E6" w:themeFill="background2"/>
          </w:tcPr>
          <w:p w14:paraId="01A3BD98" w14:textId="77777777" w:rsidR="0055453E" w:rsidRPr="0055453E" w:rsidRDefault="0055453E" w:rsidP="00587885">
            <w:pPr>
              <w:rPr>
                <w:b/>
                <w:bCs/>
                <w:lang w:val="nb-NO"/>
              </w:rPr>
            </w:pPr>
          </w:p>
        </w:tc>
        <w:tc>
          <w:tcPr>
            <w:tcW w:w="191" w:type="pct"/>
            <w:shd w:val="clear" w:color="auto" w:fill="E7E6E6" w:themeFill="background2"/>
          </w:tcPr>
          <w:p w14:paraId="01AD1BE8" w14:textId="77777777" w:rsidR="0055453E" w:rsidRPr="0055453E" w:rsidRDefault="0055453E" w:rsidP="00587885">
            <w:pPr>
              <w:rPr>
                <w:b/>
                <w:bCs/>
                <w:lang w:val="nb-NO"/>
              </w:rPr>
            </w:pPr>
          </w:p>
        </w:tc>
        <w:tc>
          <w:tcPr>
            <w:tcW w:w="191" w:type="pct"/>
            <w:shd w:val="clear" w:color="auto" w:fill="E7E6E6" w:themeFill="background2"/>
          </w:tcPr>
          <w:p w14:paraId="691442C9" w14:textId="77777777" w:rsidR="0055453E" w:rsidRPr="0055453E" w:rsidRDefault="0055453E" w:rsidP="00587885">
            <w:pPr>
              <w:rPr>
                <w:b/>
                <w:bCs/>
                <w:lang w:val="nb-NO"/>
              </w:rPr>
            </w:pPr>
          </w:p>
        </w:tc>
        <w:tc>
          <w:tcPr>
            <w:tcW w:w="191" w:type="pct"/>
            <w:shd w:val="clear" w:color="auto" w:fill="E7E6E6" w:themeFill="background2"/>
          </w:tcPr>
          <w:p w14:paraId="49530480" w14:textId="77777777" w:rsidR="0055453E" w:rsidRPr="0055453E" w:rsidRDefault="0055453E" w:rsidP="00587885">
            <w:pPr>
              <w:rPr>
                <w:b/>
                <w:bCs/>
                <w:lang w:val="nb-NO"/>
              </w:rPr>
            </w:pPr>
          </w:p>
        </w:tc>
        <w:tc>
          <w:tcPr>
            <w:tcW w:w="191" w:type="pct"/>
            <w:shd w:val="clear" w:color="auto" w:fill="E7E6E6" w:themeFill="background2"/>
          </w:tcPr>
          <w:p w14:paraId="10E08E2D" w14:textId="77777777" w:rsidR="0055453E" w:rsidRPr="0055453E" w:rsidRDefault="0055453E" w:rsidP="00587885">
            <w:pPr>
              <w:rPr>
                <w:b/>
                <w:bCs/>
                <w:lang w:val="nb-NO"/>
              </w:rPr>
            </w:pPr>
          </w:p>
        </w:tc>
        <w:tc>
          <w:tcPr>
            <w:tcW w:w="189" w:type="pct"/>
            <w:shd w:val="clear" w:color="auto" w:fill="E7E6E6" w:themeFill="background2"/>
          </w:tcPr>
          <w:p w14:paraId="11BB0880" w14:textId="77777777" w:rsidR="0055453E" w:rsidRPr="0055453E" w:rsidRDefault="0055453E" w:rsidP="00587885">
            <w:pPr>
              <w:rPr>
                <w:b/>
                <w:bCs/>
                <w:lang w:val="nb-NO"/>
              </w:rPr>
            </w:pPr>
          </w:p>
        </w:tc>
      </w:tr>
      <w:tr w:rsidR="0055453E" w:rsidRPr="00C96A73" w14:paraId="071A89B5" w14:textId="77777777" w:rsidTr="0055453E">
        <w:tc>
          <w:tcPr>
            <w:tcW w:w="268" w:type="pct"/>
          </w:tcPr>
          <w:p w14:paraId="2C5B318F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3398" w:type="pct"/>
          </w:tcPr>
          <w:p w14:paraId="41890C8C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Sitte i sengen i ca. 1/2 time</w:t>
            </w:r>
          </w:p>
        </w:tc>
        <w:tc>
          <w:tcPr>
            <w:tcW w:w="191" w:type="pct"/>
          </w:tcPr>
          <w:p w14:paraId="41B32948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11438181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65CBFD3D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5DBF0305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03E3CC4F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55219EFB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9" w:type="pct"/>
          </w:tcPr>
          <w:p w14:paraId="05DCEA70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70167302" w14:textId="77777777" w:rsidTr="0055453E">
        <w:tc>
          <w:tcPr>
            <w:tcW w:w="268" w:type="pct"/>
          </w:tcPr>
          <w:p w14:paraId="20218F04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3398" w:type="pct"/>
          </w:tcPr>
          <w:p w14:paraId="42785103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Sitte på vanlig stol (spisestol) med bena på gulvet i ca. 2 timer</w:t>
            </w:r>
          </w:p>
        </w:tc>
        <w:tc>
          <w:tcPr>
            <w:tcW w:w="191" w:type="pct"/>
          </w:tcPr>
          <w:p w14:paraId="1CC8C1A6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5CB9C3D0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5D99D97A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72391221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12798303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5AA3C9B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9" w:type="pct"/>
          </w:tcPr>
          <w:p w14:paraId="587DE065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25551329" w14:textId="77777777" w:rsidTr="0055453E">
        <w:tc>
          <w:tcPr>
            <w:tcW w:w="268" w:type="pct"/>
          </w:tcPr>
          <w:p w14:paraId="2846F848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3398" w:type="pct"/>
          </w:tcPr>
          <w:p w14:paraId="45AFB2DB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Stå i ca. 5 minutter, f.eks. i kø, eller mens du lager mat</w:t>
            </w:r>
          </w:p>
        </w:tc>
        <w:tc>
          <w:tcPr>
            <w:tcW w:w="191" w:type="pct"/>
          </w:tcPr>
          <w:p w14:paraId="006D471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7B4CF46D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5249E6D8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7829CB66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766D0D93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50AEB47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9" w:type="pct"/>
          </w:tcPr>
          <w:p w14:paraId="594E2101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412784" w14:paraId="49094C13" w14:textId="77777777" w:rsidTr="0055453E">
        <w:tc>
          <w:tcPr>
            <w:tcW w:w="268" w:type="pct"/>
            <w:shd w:val="clear" w:color="auto" w:fill="E7E6E6" w:themeFill="background2"/>
          </w:tcPr>
          <w:p w14:paraId="4BCCBFAB" w14:textId="77777777" w:rsidR="0055453E" w:rsidRPr="00412784" w:rsidRDefault="0055453E" w:rsidP="00587885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3398" w:type="pct"/>
            <w:shd w:val="clear" w:color="auto" w:fill="E7E6E6" w:themeFill="background2"/>
          </w:tcPr>
          <w:p w14:paraId="08E1F0AC" w14:textId="72887620" w:rsidR="0055453E" w:rsidRPr="00DF0A74" w:rsidRDefault="0055453E" w:rsidP="00587885">
            <w:pPr>
              <w:rPr>
                <w:rFonts w:ascii="Segoe UI" w:eastAsia="Times New Roman" w:hAnsi="Segoe UI" w:cs="Segoe UI"/>
                <w:color w:val="242424"/>
                <w:sz w:val="23"/>
                <w:szCs w:val="23"/>
                <w:lang w:eastAsia="nb-NO"/>
              </w:rPr>
            </w:pPr>
            <w:r w:rsidRPr="00CD5B82">
              <w:rPr>
                <w:rFonts w:ascii="Segoe UI" w:eastAsia="Times New Roman" w:hAnsi="Segoe UI" w:cs="Segoe UI"/>
                <w:color w:val="242424"/>
                <w:sz w:val="23"/>
                <w:szCs w:val="23"/>
                <w:lang w:eastAsia="nb-NO"/>
              </w:rPr>
              <w:t>Aktiviteter i hjemmet</w:t>
            </w:r>
          </w:p>
        </w:tc>
        <w:tc>
          <w:tcPr>
            <w:tcW w:w="191" w:type="pct"/>
            <w:shd w:val="clear" w:color="auto" w:fill="E7E6E6" w:themeFill="background2"/>
          </w:tcPr>
          <w:p w14:paraId="5EDA9906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91" w:type="pct"/>
            <w:shd w:val="clear" w:color="auto" w:fill="E7E6E6" w:themeFill="background2"/>
          </w:tcPr>
          <w:p w14:paraId="032D7145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91" w:type="pct"/>
            <w:shd w:val="clear" w:color="auto" w:fill="E7E6E6" w:themeFill="background2"/>
          </w:tcPr>
          <w:p w14:paraId="015F21BD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91" w:type="pct"/>
            <w:shd w:val="clear" w:color="auto" w:fill="E7E6E6" w:themeFill="background2"/>
          </w:tcPr>
          <w:p w14:paraId="399DEF95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91" w:type="pct"/>
            <w:shd w:val="clear" w:color="auto" w:fill="E7E6E6" w:themeFill="background2"/>
          </w:tcPr>
          <w:p w14:paraId="7AFD0022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91" w:type="pct"/>
            <w:shd w:val="clear" w:color="auto" w:fill="E7E6E6" w:themeFill="background2"/>
          </w:tcPr>
          <w:p w14:paraId="56FB23B8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9" w:type="pct"/>
            <w:shd w:val="clear" w:color="auto" w:fill="E7E6E6" w:themeFill="background2"/>
          </w:tcPr>
          <w:p w14:paraId="7B961DFC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</w:tr>
      <w:tr w:rsidR="0055453E" w:rsidRPr="00C96A73" w14:paraId="167FE489" w14:textId="77777777" w:rsidTr="0055453E">
        <w:tc>
          <w:tcPr>
            <w:tcW w:w="268" w:type="pct"/>
          </w:tcPr>
          <w:p w14:paraId="04B85497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3398" w:type="pct"/>
          </w:tcPr>
          <w:p w14:paraId="2E91D69C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Tyngre husarbeid, som å vaske gulv, støvsuge eller tilsvarende i ca. 1/2 time kontinuerlig</w:t>
            </w:r>
          </w:p>
        </w:tc>
        <w:tc>
          <w:tcPr>
            <w:tcW w:w="191" w:type="pct"/>
          </w:tcPr>
          <w:p w14:paraId="2BE2E98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3B25A521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2E3CA899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681CC59A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32D5A4D9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4921F4FE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9" w:type="pct"/>
          </w:tcPr>
          <w:p w14:paraId="36C09E26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30FC05CF" w14:textId="77777777" w:rsidTr="0055453E">
        <w:tc>
          <w:tcPr>
            <w:tcW w:w="268" w:type="pct"/>
          </w:tcPr>
          <w:p w14:paraId="436F0F3F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3398" w:type="pct"/>
          </w:tcPr>
          <w:p w14:paraId="16A8B590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Lage et komplisert måltid fra bunnen av som tar ca. 1 time å lage</w:t>
            </w:r>
          </w:p>
        </w:tc>
        <w:tc>
          <w:tcPr>
            <w:tcW w:w="191" w:type="pct"/>
          </w:tcPr>
          <w:p w14:paraId="614A0856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702EBFD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4C821A22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36315668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1DCC9545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4C87487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9" w:type="pct"/>
          </w:tcPr>
          <w:p w14:paraId="7CF3D33F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412784" w14:paraId="4B1ACF9E" w14:textId="77777777" w:rsidTr="0055453E">
        <w:tc>
          <w:tcPr>
            <w:tcW w:w="268" w:type="pct"/>
            <w:shd w:val="clear" w:color="auto" w:fill="E7E6E6" w:themeFill="background2"/>
          </w:tcPr>
          <w:p w14:paraId="4F779BA8" w14:textId="77777777" w:rsidR="0055453E" w:rsidRPr="00412784" w:rsidRDefault="0055453E" w:rsidP="00587885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</w:p>
        </w:tc>
        <w:tc>
          <w:tcPr>
            <w:tcW w:w="3398" w:type="pct"/>
            <w:shd w:val="clear" w:color="auto" w:fill="E7E6E6" w:themeFill="background2"/>
          </w:tcPr>
          <w:p w14:paraId="3A9B647B" w14:textId="0719F161" w:rsidR="0055453E" w:rsidRPr="00DF0A74" w:rsidRDefault="0055453E" w:rsidP="00587885">
            <w:pPr>
              <w:rPr>
                <w:rFonts w:ascii="Segoe UI" w:eastAsia="Times New Roman" w:hAnsi="Segoe UI" w:cs="Segoe UI"/>
                <w:color w:val="242424"/>
                <w:sz w:val="23"/>
                <w:szCs w:val="23"/>
                <w:lang w:eastAsia="nb-NO"/>
              </w:rPr>
            </w:pPr>
            <w:r w:rsidRPr="00CD5B82">
              <w:rPr>
                <w:rFonts w:ascii="Segoe UI" w:eastAsia="Times New Roman" w:hAnsi="Segoe UI" w:cs="Segoe UI"/>
                <w:color w:val="242424"/>
                <w:sz w:val="23"/>
                <w:szCs w:val="23"/>
                <w:lang w:eastAsia="nb-NO"/>
              </w:rPr>
              <w:t>Kommunikasjon</w:t>
            </w:r>
          </w:p>
        </w:tc>
        <w:tc>
          <w:tcPr>
            <w:tcW w:w="191" w:type="pct"/>
            <w:shd w:val="clear" w:color="auto" w:fill="E7E6E6" w:themeFill="background2"/>
          </w:tcPr>
          <w:p w14:paraId="766AA476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91" w:type="pct"/>
            <w:shd w:val="clear" w:color="auto" w:fill="E7E6E6" w:themeFill="background2"/>
          </w:tcPr>
          <w:p w14:paraId="743444A4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91" w:type="pct"/>
            <w:shd w:val="clear" w:color="auto" w:fill="E7E6E6" w:themeFill="background2"/>
          </w:tcPr>
          <w:p w14:paraId="143A3880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91" w:type="pct"/>
            <w:shd w:val="clear" w:color="auto" w:fill="E7E6E6" w:themeFill="background2"/>
          </w:tcPr>
          <w:p w14:paraId="18962FCA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91" w:type="pct"/>
            <w:shd w:val="clear" w:color="auto" w:fill="E7E6E6" w:themeFill="background2"/>
          </w:tcPr>
          <w:p w14:paraId="54B40F14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91" w:type="pct"/>
            <w:shd w:val="clear" w:color="auto" w:fill="E7E6E6" w:themeFill="background2"/>
          </w:tcPr>
          <w:p w14:paraId="1AB36309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9" w:type="pct"/>
            <w:shd w:val="clear" w:color="auto" w:fill="E7E6E6" w:themeFill="background2"/>
          </w:tcPr>
          <w:p w14:paraId="6EEB11E7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</w:tr>
      <w:tr w:rsidR="0055453E" w:rsidRPr="00C96A73" w14:paraId="30BBB066" w14:textId="77777777" w:rsidTr="0055453E">
        <w:tc>
          <w:tcPr>
            <w:tcW w:w="268" w:type="pct"/>
          </w:tcPr>
          <w:p w14:paraId="5E9BAE3F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3398" w:type="pct"/>
          </w:tcPr>
          <w:p w14:paraId="15789C8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Ha en samtale på ca. 5 minutter</w:t>
            </w:r>
          </w:p>
        </w:tc>
        <w:tc>
          <w:tcPr>
            <w:tcW w:w="191" w:type="pct"/>
          </w:tcPr>
          <w:p w14:paraId="4F19A143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254C665A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7EFF4A75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22D85A73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6112AF7D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24E333B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9" w:type="pct"/>
          </w:tcPr>
          <w:p w14:paraId="3B43BD23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6FC0D9AB" w14:textId="77777777" w:rsidTr="0055453E">
        <w:tc>
          <w:tcPr>
            <w:tcW w:w="268" w:type="pct"/>
          </w:tcPr>
          <w:p w14:paraId="2B6AF3E0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3398" w:type="pct"/>
          </w:tcPr>
          <w:p w14:paraId="411AA268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Delta i en samtale med tre personer i ca. 1/2 time</w:t>
            </w:r>
          </w:p>
        </w:tc>
        <w:tc>
          <w:tcPr>
            <w:tcW w:w="191" w:type="pct"/>
          </w:tcPr>
          <w:p w14:paraId="35D534F1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4F5CCE20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365C93E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18A26BBF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2A0C30AA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30B3BF0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9" w:type="pct"/>
          </w:tcPr>
          <w:p w14:paraId="7AB43E2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7A3C04E4" w14:textId="77777777" w:rsidTr="0055453E">
        <w:tc>
          <w:tcPr>
            <w:tcW w:w="268" w:type="pct"/>
          </w:tcPr>
          <w:p w14:paraId="546B7938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3398" w:type="pct"/>
          </w:tcPr>
          <w:p w14:paraId="3A163C2D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Delta i middagsselskap, fest eller familiebegivenhet</w:t>
            </w:r>
          </w:p>
        </w:tc>
        <w:tc>
          <w:tcPr>
            <w:tcW w:w="191" w:type="pct"/>
          </w:tcPr>
          <w:p w14:paraId="020F543B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211F12A8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401B8BDA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7BD10C59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1DD3B09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5D2A46E1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9" w:type="pct"/>
          </w:tcPr>
          <w:p w14:paraId="39EDFE28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412784" w14:paraId="2AABCD87" w14:textId="77777777" w:rsidTr="0055453E">
        <w:tc>
          <w:tcPr>
            <w:tcW w:w="268" w:type="pct"/>
            <w:shd w:val="clear" w:color="auto" w:fill="E7E6E6" w:themeFill="background2"/>
          </w:tcPr>
          <w:p w14:paraId="6B94A027" w14:textId="77777777" w:rsidR="0055453E" w:rsidRPr="00412784" w:rsidRDefault="0055453E" w:rsidP="00587885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  <w:tc>
          <w:tcPr>
            <w:tcW w:w="3398" w:type="pct"/>
            <w:shd w:val="clear" w:color="auto" w:fill="E7E6E6" w:themeFill="background2"/>
          </w:tcPr>
          <w:p w14:paraId="3FD0E5A3" w14:textId="420952F3" w:rsidR="0055453E" w:rsidRPr="00412784" w:rsidRDefault="0055453E" w:rsidP="00587885">
            <w:pPr>
              <w:rPr>
                <w:b/>
                <w:bCs/>
              </w:rPr>
            </w:pPr>
            <w:r w:rsidRPr="00412784">
              <w:rPr>
                <w:b/>
                <w:bCs/>
              </w:rPr>
              <w:t>Aktiviteter utenfor hjemmet</w:t>
            </w:r>
          </w:p>
        </w:tc>
        <w:tc>
          <w:tcPr>
            <w:tcW w:w="191" w:type="pct"/>
            <w:shd w:val="clear" w:color="auto" w:fill="E7E6E6" w:themeFill="background2"/>
          </w:tcPr>
          <w:p w14:paraId="4C068697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91" w:type="pct"/>
            <w:shd w:val="clear" w:color="auto" w:fill="E7E6E6" w:themeFill="background2"/>
          </w:tcPr>
          <w:p w14:paraId="316629AB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91" w:type="pct"/>
            <w:shd w:val="clear" w:color="auto" w:fill="E7E6E6" w:themeFill="background2"/>
          </w:tcPr>
          <w:p w14:paraId="375964A8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91" w:type="pct"/>
            <w:shd w:val="clear" w:color="auto" w:fill="E7E6E6" w:themeFill="background2"/>
          </w:tcPr>
          <w:p w14:paraId="7B774B35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91" w:type="pct"/>
            <w:shd w:val="clear" w:color="auto" w:fill="E7E6E6" w:themeFill="background2"/>
          </w:tcPr>
          <w:p w14:paraId="2A8D29B7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91" w:type="pct"/>
            <w:shd w:val="clear" w:color="auto" w:fill="E7E6E6" w:themeFill="background2"/>
          </w:tcPr>
          <w:p w14:paraId="048615E5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9" w:type="pct"/>
            <w:shd w:val="clear" w:color="auto" w:fill="E7E6E6" w:themeFill="background2"/>
          </w:tcPr>
          <w:p w14:paraId="27029F73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</w:tr>
      <w:tr w:rsidR="0055453E" w:rsidRPr="00C96A73" w14:paraId="30E4C302" w14:textId="77777777" w:rsidTr="0055453E">
        <w:tc>
          <w:tcPr>
            <w:tcW w:w="268" w:type="pct"/>
          </w:tcPr>
          <w:p w14:paraId="1BF88A37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3398" w:type="pct"/>
          </w:tcPr>
          <w:p w14:paraId="28DB0F1D" w14:textId="77777777" w:rsidR="0055453E" w:rsidRPr="00C96A73" w:rsidRDefault="0055453E" w:rsidP="00587885">
            <w:pPr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Gå rett utenfor hjemmet</w:t>
            </w:r>
          </w:p>
        </w:tc>
        <w:tc>
          <w:tcPr>
            <w:tcW w:w="191" w:type="pct"/>
          </w:tcPr>
          <w:p w14:paraId="76DF88AC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91" w:type="pct"/>
          </w:tcPr>
          <w:p w14:paraId="788B3713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91" w:type="pct"/>
          </w:tcPr>
          <w:p w14:paraId="0FCCD934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91" w:type="pct"/>
          </w:tcPr>
          <w:p w14:paraId="40B558C3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91" w:type="pct"/>
          </w:tcPr>
          <w:p w14:paraId="081B0583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91" w:type="pct"/>
          </w:tcPr>
          <w:p w14:paraId="0FAF2FCF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9" w:type="pct"/>
          </w:tcPr>
          <w:p w14:paraId="4EC9DB09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</w:tr>
      <w:tr w:rsidR="0055453E" w:rsidRPr="00C96A73" w14:paraId="7225EB4C" w14:textId="77777777" w:rsidTr="0055453E">
        <w:tc>
          <w:tcPr>
            <w:tcW w:w="268" w:type="pct"/>
          </w:tcPr>
          <w:p w14:paraId="5319FC4A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3398" w:type="pct"/>
          </w:tcPr>
          <w:p w14:paraId="26F0978C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Reise til en butikk og handle dagligvarer</w:t>
            </w:r>
            <w:r w:rsidRPr="0055453E">
              <w:rPr>
                <w:sz w:val="22"/>
                <w:szCs w:val="22"/>
                <w:lang w:val="nb-NO"/>
              </w:rPr>
              <w:tab/>
            </w:r>
          </w:p>
        </w:tc>
        <w:tc>
          <w:tcPr>
            <w:tcW w:w="191" w:type="pct"/>
          </w:tcPr>
          <w:p w14:paraId="76F2A89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563A23FC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0F835BE2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3D689EB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719D42AB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39138DD0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9" w:type="pct"/>
          </w:tcPr>
          <w:p w14:paraId="3E34296C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0D69E213" w14:textId="77777777" w:rsidTr="0055453E">
        <w:tc>
          <w:tcPr>
            <w:tcW w:w="268" w:type="pct"/>
          </w:tcPr>
          <w:p w14:paraId="33C0C55C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3398" w:type="pct"/>
          </w:tcPr>
          <w:p w14:paraId="056032EB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Bruke kollektivtransport (buss eller tog)</w:t>
            </w:r>
            <w:r w:rsidRPr="0055453E">
              <w:rPr>
                <w:sz w:val="22"/>
                <w:szCs w:val="22"/>
                <w:lang w:val="nb-NO"/>
              </w:rPr>
              <w:tab/>
            </w:r>
          </w:p>
        </w:tc>
        <w:tc>
          <w:tcPr>
            <w:tcW w:w="191" w:type="pct"/>
          </w:tcPr>
          <w:p w14:paraId="568E025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20FC9A73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15BDF543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3376C9C2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6F26D6B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40081002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9" w:type="pct"/>
          </w:tcPr>
          <w:p w14:paraId="105AFB5D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5BBA7DB0" w14:textId="77777777" w:rsidTr="0055453E">
        <w:tc>
          <w:tcPr>
            <w:tcW w:w="268" w:type="pct"/>
          </w:tcPr>
          <w:p w14:paraId="3212AABA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3398" w:type="pct"/>
          </w:tcPr>
          <w:p w14:paraId="112C616A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Drive med organiserte fritidsaktiviteter som kurs eller sport osv.</w:t>
            </w:r>
          </w:p>
        </w:tc>
        <w:tc>
          <w:tcPr>
            <w:tcW w:w="191" w:type="pct"/>
          </w:tcPr>
          <w:p w14:paraId="6EA1C9B1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4FC36F41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178FF64B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08E86162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55ECA0AD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71DCEFE6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9" w:type="pct"/>
          </w:tcPr>
          <w:p w14:paraId="43EC4FB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412784" w14:paraId="74B8B755" w14:textId="77777777" w:rsidTr="0055453E">
        <w:tc>
          <w:tcPr>
            <w:tcW w:w="268" w:type="pct"/>
            <w:shd w:val="clear" w:color="auto" w:fill="E7E6E6" w:themeFill="background2"/>
          </w:tcPr>
          <w:p w14:paraId="1C74A5DA" w14:textId="77777777" w:rsidR="0055453E" w:rsidRPr="00412784" w:rsidRDefault="0055453E" w:rsidP="00587885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G</w:t>
            </w:r>
          </w:p>
        </w:tc>
        <w:tc>
          <w:tcPr>
            <w:tcW w:w="3398" w:type="pct"/>
            <w:shd w:val="clear" w:color="auto" w:fill="E7E6E6" w:themeFill="background2"/>
          </w:tcPr>
          <w:p w14:paraId="420B58AA" w14:textId="618CBD38" w:rsidR="0055453E" w:rsidRPr="0055453E" w:rsidRDefault="0055453E" w:rsidP="00587885">
            <w:pPr>
              <w:rPr>
                <w:b/>
                <w:bCs/>
                <w:lang w:val="nb-NO"/>
              </w:rPr>
            </w:pPr>
            <w:r w:rsidRPr="0055453E">
              <w:rPr>
                <w:b/>
                <w:bCs/>
                <w:lang w:val="nb-NO"/>
              </w:rPr>
              <w:t>Reaksjon på lyd og lys</w:t>
            </w:r>
          </w:p>
        </w:tc>
        <w:tc>
          <w:tcPr>
            <w:tcW w:w="191" w:type="pct"/>
            <w:shd w:val="clear" w:color="auto" w:fill="E7E6E6" w:themeFill="background2"/>
          </w:tcPr>
          <w:p w14:paraId="48553BA3" w14:textId="77777777" w:rsidR="0055453E" w:rsidRPr="0055453E" w:rsidRDefault="0055453E" w:rsidP="00587885">
            <w:pPr>
              <w:rPr>
                <w:b/>
                <w:bCs/>
                <w:lang w:val="nb-NO"/>
              </w:rPr>
            </w:pPr>
          </w:p>
        </w:tc>
        <w:tc>
          <w:tcPr>
            <w:tcW w:w="191" w:type="pct"/>
            <w:shd w:val="clear" w:color="auto" w:fill="E7E6E6" w:themeFill="background2"/>
          </w:tcPr>
          <w:p w14:paraId="08DDB9CE" w14:textId="77777777" w:rsidR="0055453E" w:rsidRPr="0055453E" w:rsidRDefault="0055453E" w:rsidP="00587885">
            <w:pPr>
              <w:rPr>
                <w:b/>
                <w:bCs/>
                <w:lang w:val="nb-NO"/>
              </w:rPr>
            </w:pPr>
          </w:p>
        </w:tc>
        <w:tc>
          <w:tcPr>
            <w:tcW w:w="191" w:type="pct"/>
            <w:shd w:val="clear" w:color="auto" w:fill="E7E6E6" w:themeFill="background2"/>
          </w:tcPr>
          <w:p w14:paraId="3D2DC24B" w14:textId="77777777" w:rsidR="0055453E" w:rsidRPr="0055453E" w:rsidRDefault="0055453E" w:rsidP="00587885">
            <w:pPr>
              <w:rPr>
                <w:b/>
                <w:bCs/>
                <w:lang w:val="nb-NO"/>
              </w:rPr>
            </w:pPr>
          </w:p>
        </w:tc>
        <w:tc>
          <w:tcPr>
            <w:tcW w:w="191" w:type="pct"/>
            <w:shd w:val="clear" w:color="auto" w:fill="E7E6E6" w:themeFill="background2"/>
          </w:tcPr>
          <w:p w14:paraId="1F838267" w14:textId="77777777" w:rsidR="0055453E" w:rsidRPr="0055453E" w:rsidRDefault="0055453E" w:rsidP="00587885">
            <w:pPr>
              <w:rPr>
                <w:b/>
                <w:bCs/>
                <w:lang w:val="nb-NO"/>
              </w:rPr>
            </w:pPr>
          </w:p>
        </w:tc>
        <w:tc>
          <w:tcPr>
            <w:tcW w:w="191" w:type="pct"/>
            <w:shd w:val="clear" w:color="auto" w:fill="E7E6E6" w:themeFill="background2"/>
          </w:tcPr>
          <w:p w14:paraId="132E6404" w14:textId="77777777" w:rsidR="0055453E" w:rsidRPr="0055453E" w:rsidRDefault="0055453E" w:rsidP="00587885">
            <w:pPr>
              <w:rPr>
                <w:b/>
                <w:bCs/>
                <w:lang w:val="nb-NO"/>
              </w:rPr>
            </w:pPr>
          </w:p>
        </w:tc>
        <w:tc>
          <w:tcPr>
            <w:tcW w:w="191" w:type="pct"/>
            <w:shd w:val="clear" w:color="auto" w:fill="E7E6E6" w:themeFill="background2"/>
          </w:tcPr>
          <w:p w14:paraId="75BFA293" w14:textId="77777777" w:rsidR="0055453E" w:rsidRPr="0055453E" w:rsidRDefault="0055453E" w:rsidP="00587885">
            <w:pPr>
              <w:rPr>
                <w:b/>
                <w:bCs/>
                <w:lang w:val="nb-NO"/>
              </w:rPr>
            </w:pPr>
          </w:p>
        </w:tc>
        <w:tc>
          <w:tcPr>
            <w:tcW w:w="189" w:type="pct"/>
            <w:shd w:val="clear" w:color="auto" w:fill="E7E6E6" w:themeFill="background2"/>
          </w:tcPr>
          <w:p w14:paraId="53CCD949" w14:textId="77777777" w:rsidR="0055453E" w:rsidRPr="0055453E" w:rsidRDefault="0055453E" w:rsidP="00587885">
            <w:pPr>
              <w:rPr>
                <w:b/>
                <w:bCs/>
                <w:lang w:val="nb-NO"/>
              </w:rPr>
            </w:pPr>
          </w:p>
        </w:tc>
      </w:tr>
      <w:tr w:rsidR="0055453E" w:rsidRPr="00C96A73" w14:paraId="297FEA76" w14:textId="77777777" w:rsidTr="0055453E">
        <w:tc>
          <w:tcPr>
            <w:tcW w:w="268" w:type="pct"/>
          </w:tcPr>
          <w:p w14:paraId="6D5E34B5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3398" w:type="pct"/>
          </w:tcPr>
          <w:p w14:paraId="5218F51F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Oppholde deg i normal inne-belysning uten solbriller i ca. 1 time</w:t>
            </w:r>
          </w:p>
        </w:tc>
        <w:tc>
          <w:tcPr>
            <w:tcW w:w="191" w:type="pct"/>
          </w:tcPr>
          <w:p w14:paraId="2280795C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35BC82C2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1BF11921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0B5DD9DD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2A7BA2B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641E1F7E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9" w:type="pct"/>
          </w:tcPr>
          <w:p w14:paraId="72AB1CE1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2647351C" w14:textId="77777777" w:rsidTr="0055453E">
        <w:tc>
          <w:tcPr>
            <w:tcW w:w="268" w:type="pct"/>
          </w:tcPr>
          <w:p w14:paraId="2B527AF9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3398" w:type="pct"/>
          </w:tcPr>
          <w:p w14:paraId="16446E96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Være ute i dagslys uten solbriller i ca. 2 timer</w:t>
            </w:r>
          </w:p>
        </w:tc>
        <w:tc>
          <w:tcPr>
            <w:tcW w:w="191" w:type="pct"/>
          </w:tcPr>
          <w:p w14:paraId="5A5338F2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45BC8E8E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6DB5B3FA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6EC6683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4C99037C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25278F7B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9" w:type="pct"/>
          </w:tcPr>
          <w:p w14:paraId="79B8169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5424F2C7" w14:textId="77777777" w:rsidTr="0055453E">
        <w:tc>
          <w:tcPr>
            <w:tcW w:w="268" w:type="pct"/>
          </w:tcPr>
          <w:p w14:paraId="14CD4B11" w14:textId="77777777" w:rsidR="0055453E" w:rsidRPr="00C96A73" w:rsidRDefault="0055453E" w:rsidP="0055453E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3398" w:type="pct"/>
          </w:tcPr>
          <w:p w14:paraId="22C58120" w14:textId="4A9C8A0A" w:rsidR="0055453E" w:rsidRPr="0055453E" w:rsidRDefault="009748A2" w:rsidP="0055453E">
            <w:pPr>
              <w:rPr>
                <w:sz w:val="22"/>
                <w:szCs w:val="22"/>
                <w:lang w:val="nb-NO"/>
              </w:rPr>
            </w:pPr>
            <w:r w:rsidRPr="009748A2">
              <w:rPr>
                <w:sz w:val="22"/>
                <w:szCs w:val="22"/>
                <w:lang w:val="nb-NO"/>
              </w:rPr>
              <w:t>Være i støyende omgivelser (kjøpesenter, kafé eller kontorlandskap) i 1 ca. time</w:t>
            </w:r>
          </w:p>
        </w:tc>
        <w:tc>
          <w:tcPr>
            <w:tcW w:w="191" w:type="pct"/>
          </w:tcPr>
          <w:p w14:paraId="0DF77A13" w14:textId="77777777" w:rsidR="0055453E" w:rsidRPr="0055453E" w:rsidRDefault="0055453E" w:rsidP="0055453E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6A12EF62" w14:textId="77777777" w:rsidR="0055453E" w:rsidRPr="0055453E" w:rsidRDefault="0055453E" w:rsidP="0055453E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7376838D" w14:textId="77777777" w:rsidR="0055453E" w:rsidRPr="0055453E" w:rsidRDefault="0055453E" w:rsidP="0055453E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24A1A937" w14:textId="77777777" w:rsidR="0055453E" w:rsidRPr="0055453E" w:rsidRDefault="0055453E" w:rsidP="0055453E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68E57985" w14:textId="77777777" w:rsidR="0055453E" w:rsidRPr="0055453E" w:rsidRDefault="0055453E" w:rsidP="0055453E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4673DBA7" w14:textId="77777777" w:rsidR="0055453E" w:rsidRPr="0055453E" w:rsidRDefault="0055453E" w:rsidP="0055453E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9" w:type="pct"/>
          </w:tcPr>
          <w:p w14:paraId="65BE6491" w14:textId="77777777" w:rsidR="0055453E" w:rsidRPr="0055453E" w:rsidRDefault="0055453E" w:rsidP="0055453E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412784" w14:paraId="4D5696D1" w14:textId="77777777" w:rsidTr="0055453E">
        <w:tc>
          <w:tcPr>
            <w:tcW w:w="268" w:type="pct"/>
            <w:shd w:val="clear" w:color="auto" w:fill="E7E6E6" w:themeFill="background2"/>
          </w:tcPr>
          <w:p w14:paraId="2882AFE9" w14:textId="77777777" w:rsidR="0055453E" w:rsidRPr="00412784" w:rsidRDefault="0055453E" w:rsidP="00587885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H</w:t>
            </w:r>
          </w:p>
        </w:tc>
        <w:tc>
          <w:tcPr>
            <w:tcW w:w="3398" w:type="pct"/>
            <w:shd w:val="clear" w:color="auto" w:fill="E7E6E6" w:themeFill="background2"/>
          </w:tcPr>
          <w:p w14:paraId="38A33B89" w14:textId="27193C49" w:rsidR="0055453E" w:rsidRPr="00412784" w:rsidRDefault="0055453E" w:rsidP="00587885">
            <w:pPr>
              <w:rPr>
                <w:b/>
                <w:bCs/>
                <w:sz w:val="22"/>
                <w:szCs w:val="22"/>
              </w:rPr>
            </w:pPr>
            <w:r w:rsidRPr="00412784">
              <w:rPr>
                <w:b/>
                <w:bCs/>
                <w:sz w:val="22"/>
                <w:szCs w:val="22"/>
              </w:rPr>
              <w:t>Konsentrasjon</w:t>
            </w:r>
          </w:p>
        </w:tc>
        <w:tc>
          <w:tcPr>
            <w:tcW w:w="191" w:type="pct"/>
            <w:shd w:val="clear" w:color="auto" w:fill="E7E6E6" w:themeFill="background2"/>
          </w:tcPr>
          <w:p w14:paraId="692FD1F4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91" w:type="pct"/>
            <w:shd w:val="clear" w:color="auto" w:fill="E7E6E6" w:themeFill="background2"/>
          </w:tcPr>
          <w:p w14:paraId="6A968003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91" w:type="pct"/>
            <w:shd w:val="clear" w:color="auto" w:fill="E7E6E6" w:themeFill="background2"/>
          </w:tcPr>
          <w:p w14:paraId="2AB9F564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91" w:type="pct"/>
            <w:shd w:val="clear" w:color="auto" w:fill="E7E6E6" w:themeFill="background2"/>
          </w:tcPr>
          <w:p w14:paraId="3B07D24C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91" w:type="pct"/>
            <w:shd w:val="clear" w:color="auto" w:fill="E7E6E6" w:themeFill="background2"/>
          </w:tcPr>
          <w:p w14:paraId="361B86B3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91" w:type="pct"/>
            <w:shd w:val="clear" w:color="auto" w:fill="E7E6E6" w:themeFill="background2"/>
          </w:tcPr>
          <w:p w14:paraId="590B59BE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9" w:type="pct"/>
            <w:shd w:val="clear" w:color="auto" w:fill="E7E6E6" w:themeFill="background2"/>
          </w:tcPr>
          <w:p w14:paraId="237EAA43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</w:tr>
      <w:tr w:rsidR="0055453E" w:rsidRPr="00C96A73" w14:paraId="04BDAED1" w14:textId="77777777" w:rsidTr="0055453E">
        <w:tc>
          <w:tcPr>
            <w:tcW w:w="268" w:type="pct"/>
          </w:tcPr>
          <w:p w14:paraId="0DE4BEE6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3398" w:type="pct"/>
          </w:tcPr>
          <w:p w14:paraId="1B7C3168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Lese en kort tekst, f.eks. en tekstmelding på mobiltelefon</w:t>
            </w:r>
          </w:p>
        </w:tc>
        <w:tc>
          <w:tcPr>
            <w:tcW w:w="191" w:type="pct"/>
          </w:tcPr>
          <w:p w14:paraId="068030EF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7EE2059B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3FFE01C5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0E96C32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48C967D0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71A07CB0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9" w:type="pct"/>
          </w:tcPr>
          <w:p w14:paraId="34DC5BE2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5B8616F1" w14:textId="77777777" w:rsidTr="0055453E">
        <w:tc>
          <w:tcPr>
            <w:tcW w:w="268" w:type="pct"/>
          </w:tcPr>
          <w:p w14:paraId="7BE846DD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3398" w:type="pct"/>
          </w:tcPr>
          <w:p w14:paraId="18F37C4E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Lese og forstå en fagtekst, som f.eks. et offentlig dokument på en A4 side</w:t>
            </w:r>
          </w:p>
        </w:tc>
        <w:tc>
          <w:tcPr>
            <w:tcW w:w="191" w:type="pct"/>
          </w:tcPr>
          <w:p w14:paraId="4FF4851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72A2AB81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659A6022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6E66E452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7C52142C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73DCDBE2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9" w:type="pct"/>
          </w:tcPr>
          <w:p w14:paraId="7AEC6FB3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76CE2DEC" w14:textId="77777777" w:rsidTr="0055453E">
        <w:tc>
          <w:tcPr>
            <w:tcW w:w="268" w:type="pct"/>
          </w:tcPr>
          <w:p w14:paraId="422B1190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3398" w:type="pct"/>
          </w:tcPr>
          <w:p w14:paraId="094D9E61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Bruke sosiale media for å holde kontakt med andre</w:t>
            </w:r>
          </w:p>
        </w:tc>
        <w:tc>
          <w:tcPr>
            <w:tcW w:w="191" w:type="pct"/>
          </w:tcPr>
          <w:p w14:paraId="01C19348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7A3BF2CA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68DE3415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2F80EE69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0046F163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3CA72221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9" w:type="pct"/>
          </w:tcPr>
          <w:p w14:paraId="72D52A8C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5C1CC9A5" w14:textId="77777777" w:rsidTr="0055453E">
        <w:tc>
          <w:tcPr>
            <w:tcW w:w="268" w:type="pct"/>
          </w:tcPr>
          <w:p w14:paraId="5EC4BAAE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3398" w:type="pct"/>
          </w:tcPr>
          <w:p w14:paraId="3C3AA078" w14:textId="5E74D7FC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Konsentrere deg om en oppgave i ca. 10 minutter sammenhengende</w:t>
            </w:r>
          </w:p>
        </w:tc>
        <w:tc>
          <w:tcPr>
            <w:tcW w:w="191" w:type="pct"/>
          </w:tcPr>
          <w:p w14:paraId="302AEDB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79EE6250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493E994A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018B79E3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5ECFB050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60ABC56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9" w:type="pct"/>
          </w:tcPr>
          <w:p w14:paraId="38C0EBA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2C98D67F" w14:textId="77777777" w:rsidTr="0055453E">
        <w:tc>
          <w:tcPr>
            <w:tcW w:w="268" w:type="pct"/>
          </w:tcPr>
          <w:p w14:paraId="57709B54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3398" w:type="pct"/>
          </w:tcPr>
          <w:p w14:paraId="1603BDEF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Konsentrere deg om en oppgave i ca. 2 timer sammenhengende</w:t>
            </w:r>
          </w:p>
        </w:tc>
        <w:tc>
          <w:tcPr>
            <w:tcW w:w="191" w:type="pct"/>
          </w:tcPr>
          <w:p w14:paraId="289A3A30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3FB71E6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6F161C86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3E5128FB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4A9DF90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29676533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9" w:type="pct"/>
          </w:tcPr>
          <w:p w14:paraId="7EA21F5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759E4C0A" w14:textId="77777777" w:rsidTr="0055453E">
        <w:tc>
          <w:tcPr>
            <w:tcW w:w="268" w:type="pct"/>
          </w:tcPr>
          <w:p w14:paraId="7E699F13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3398" w:type="pct"/>
          </w:tcPr>
          <w:p w14:paraId="35088D0C" w14:textId="438EC8B8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Gjennomføre en hel stillesittende dag (f.eks. kontorjobb, skoledag eller studier)</w:t>
            </w:r>
          </w:p>
        </w:tc>
        <w:tc>
          <w:tcPr>
            <w:tcW w:w="191" w:type="pct"/>
          </w:tcPr>
          <w:p w14:paraId="2417C37A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3EB2E90D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70A3675E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47C18493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6607C5CE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91" w:type="pct"/>
          </w:tcPr>
          <w:p w14:paraId="533C57D6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9" w:type="pct"/>
          </w:tcPr>
          <w:p w14:paraId="4D028B1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</w:tbl>
    <w:p w14:paraId="4D5DBEF9" w14:textId="77777777" w:rsidR="0055453E" w:rsidRPr="0055453E" w:rsidRDefault="0055453E"/>
    <w:sectPr w:rsidR="0055453E" w:rsidRPr="0055453E" w:rsidSect="00B90BA2">
      <w:footerReference w:type="even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8205FF" w14:textId="77777777" w:rsidR="009B0795" w:rsidRDefault="009B0795" w:rsidP="001C5E74">
      <w:r>
        <w:separator/>
      </w:r>
    </w:p>
  </w:endnote>
  <w:endnote w:type="continuationSeparator" w:id="0">
    <w:p w14:paraId="5ED32E03" w14:textId="77777777" w:rsidR="009B0795" w:rsidRDefault="009B0795" w:rsidP="001C5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idetall"/>
      </w:rPr>
      <w:id w:val="-764992997"/>
      <w:docPartObj>
        <w:docPartGallery w:val="Page Numbers (Bottom of Page)"/>
        <w:docPartUnique/>
      </w:docPartObj>
    </w:sdtPr>
    <w:sdtContent>
      <w:p w14:paraId="52668E1D" w14:textId="597818AA" w:rsidR="001C5E74" w:rsidRDefault="001C5E74" w:rsidP="006E4BF2">
        <w:pPr>
          <w:pStyle w:val="Bunntekst"/>
          <w:framePr w:wrap="none" w:vAnchor="text" w:hAnchor="margin" w:xAlign="right" w:y="1"/>
          <w:rPr>
            <w:rStyle w:val="Sidetall"/>
          </w:rPr>
        </w:pPr>
        <w:r>
          <w:rPr>
            <w:rStyle w:val="Sidetall"/>
          </w:rPr>
          <w:fldChar w:fldCharType="begin"/>
        </w:r>
        <w:r>
          <w:rPr>
            <w:rStyle w:val="Sidetall"/>
          </w:rPr>
          <w:instrText xml:space="preserve"> PAGE </w:instrText>
        </w:r>
        <w:r>
          <w:rPr>
            <w:rStyle w:val="Sidetall"/>
          </w:rPr>
          <w:fldChar w:fldCharType="end"/>
        </w:r>
      </w:p>
    </w:sdtContent>
  </w:sdt>
  <w:p w14:paraId="24C5C6C1" w14:textId="77777777" w:rsidR="001C5E74" w:rsidRDefault="001C5E74" w:rsidP="001C5E74">
    <w:pPr>
      <w:pStyle w:val="Bunnteks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idetall"/>
      </w:rPr>
      <w:id w:val="1953515555"/>
      <w:docPartObj>
        <w:docPartGallery w:val="Page Numbers (Bottom of Page)"/>
        <w:docPartUnique/>
      </w:docPartObj>
    </w:sdtPr>
    <w:sdtContent>
      <w:p w14:paraId="7F10729F" w14:textId="5D9B996F" w:rsidR="001C5E74" w:rsidRDefault="001C5E74" w:rsidP="006E4BF2">
        <w:pPr>
          <w:pStyle w:val="Bunntekst"/>
          <w:framePr w:wrap="none" w:vAnchor="text" w:hAnchor="margin" w:xAlign="right" w:y="1"/>
          <w:rPr>
            <w:rStyle w:val="Sidetall"/>
          </w:rPr>
        </w:pPr>
        <w:r>
          <w:rPr>
            <w:rStyle w:val="Sidetall"/>
          </w:rPr>
          <w:fldChar w:fldCharType="begin"/>
        </w:r>
        <w:r>
          <w:rPr>
            <w:rStyle w:val="Sidetall"/>
          </w:rPr>
          <w:instrText xml:space="preserve"> PAGE </w:instrText>
        </w:r>
        <w:r>
          <w:rPr>
            <w:rStyle w:val="Sidetall"/>
          </w:rPr>
          <w:fldChar w:fldCharType="separate"/>
        </w:r>
        <w:r>
          <w:rPr>
            <w:rStyle w:val="Sidetall"/>
            <w:noProof/>
          </w:rPr>
          <w:t>1</w:t>
        </w:r>
        <w:r>
          <w:rPr>
            <w:rStyle w:val="Sidetall"/>
          </w:rPr>
          <w:fldChar w:fldCharType="end"/>
        </w:r>
      </w:p>
    </w:sdtContent>
  </w:sdt>
  <w:p w14:paraId="61EDE8FF" w14:textId="77777777" w:rsidR="001C5E74" w:rsidRDefault="001C5E74" w:rsidP="001C5E74">
    <w:pPr>
      <w:pStyle w:val="Bunntekst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6AD29" w14:textId="77777777" w:rsidR="009B0795" w:rsidRDefault="009B0795" w:rsidP="001C5E74">
      <w:r>
        <w:separator/>
      </w:r>
    </w:p>
  </w:footnote>
  <w:footnote w:type="continuationSeparator" w:id="0">
    <w:p w14:paraId="2DDB1E08" w14:textId="77777777" w:rsidR="009B0795" w:rsidRDefault="009B0795" w:rsidP="001C5E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1A0A0E"/>
    <w:multiLevelType w:val="hybridMultilevel"/>
    <w:tmpl w:val="555E486E"/>
    <w:lvl w:ilvl="0" w:tplc="4F6EBCE6">
      <w:start w:val="3"/>
      <w:numFmt w:val="bullet"/>
      <w:lvlText w:val=""/>
      <w:lvlJc w:val="left"/>
      <w:pPr>
        <w:ind w:left="720" w:hanging="360"/>
      </w:pPr>
      <w:rPr>
        <w:rFonts w:ascii="Wingdings" w:eastAsia="SimSun" w:hAnsi="Wingdings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FA7799"/>
    <w:multiLevelType w:val="hybridMultilevel"/>
    <w:tmpl w:val="2D7A1208"/>
    <w:lvl w:ilvl="0" w:tplc="ACA2724C">
      <w:start w:val="5"/>
      <w:numFmt w:val="bullet"/>
      <w:lvlText w:val=""/>
      <w:lvlJc w:val="left"/>
      <w:pPr>
        <w:ind w:left="720" w:hanging="360"/>
      </w:pPr>
      <w:rPr>
        <w:rFonts w:ascii="Wingdings" w:eastAsia="SimSun" w:hAnsi="Wingdings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925547">
    <w:abstractNumId w:val="0"/>
  </w:num>
  <w:num w:numId="2" w16cid:durableId="763963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061"/>
    <w:rsid w:val="00016061"/>
    <w:rsid w:val="000168BF"/>
    <w:rsid w:val="00017A08"/>
    <w:rsid w:val="00033939"/>
    <w:rsid w:val="00045369"/>
    <w:rsid w:val="00056486"/>
    <w:rsid w:val="00085B57"/>
    <w:rsid w:val="0008716C"/>
    <w:rsid w:val="00100743"/>
    <w:rsid w:val="001040F1"/>
    <w:rsid w:val="00112876"/>
    <w:rsid w:val="00113E27"/>
    <w:rsid w:val="001153ED"/>
    <w:rsid w:val="001242D8"/>
    <w:rsid w:val="00127DC8"/>
    <w:rsid w:val="001833ED"/>
    <w:rsid w:val="001975BD"/>
    <w:rsid w:val="001A298B"/>
    <w:rsid w:val="001C5E74"/>
    <w:rsid w:val="001E64DD"/>
    <w:rsid w:val="00204E4C"/>
    <w:rsid w:val="0021045D"/>
    <w:rsid w:val="002108D5"/>
    <w:rsid w:val="00222B84"/>
    <w:rsid w:val="00224567"/>
    <w:rsid w:val="002354D4"/>
    <w:rsid w:val="00241BA3"/>
    <w:rsid w:val="00242377"/>
    <w:rsid w:val="00247CAF"/>
    <w:rsid w:val="002524AC"/>
    <w:rsid w:val="002701DC"/>
    <w:rsid w:val="00270216"/>
    <w:rsid w:val="00283F2A"/>
    <w:rsid w:val="00286CFD"/>
    <w:rsid w:val="002A40AC"/>
    <w:rsid w:val="002C0ECF"/>
    <w:rsid w:val="002C5A76"/>
    <w:rsid w:val="002D056D"/>
    <w:rsid w:val="002D5E55"/>
    <w:rsid w:val="002D67EA"/>
    <w:rsid w:val="002E02ED"/>
    <w:rsid w:val="00314531"/>
    <w:rsid w:val="00321674"/>
    <w:rsid w:val="003247D1"/>
    <w:rsid w:val="00325BF6"/>
    <w:rsid w:val="003269B7"/>
    <w:rsid w:val="00347572"/>
    <w:rsid w:val="0036240C"/>
    <w:rsid w:val="003768D9"/>
    <w:rsid w:val="003923CF"/>
    <w:rsid w:val="0039306D"/>
    <w:rsid w:val="003A18BC"/>
    <w:rsid w:val="003A74E7"/>
    <w:rsid w:val="003D18A1"/>
    <w:rsid w:val="003F1993"/>
    <w:rsid w:val="00407808"/>
    <w:rsid w:val="00417375"/>
    <w:rsid w:val="004567A3"/>
    <w:rsid w:val="00467EEE"/>
    <w:rsid w:val="0048017D"/>
    <w:rsid w:val="004C1BE8"/>
    <w:rsid w:val="004C1D68"/>
    <w:rsid w:val="004C7275"/>
    <w:rsid w:val="004F03CA"/>
    <w:rsid w:val="004F59FF"/>
    <w:rsid w:val="004F5A16"/>
    <w:rsid w:val="004F6394"/>
    <w:rsid w:val="00500360"/>
    <w:rsid w:val="005065C6"/>
    <w:rsid w:val="00520BCB"/>
    <w:rsid w:val="00521633"/>
    <w:rsid w:val="00525370"/>
    <w:rsid w:val="00544B08"/>
    <w:rsid w:val="005456B5"/>
    <w:rsid w:val="0055453E"/>
    <w:rsid w:val="00556A5A"/>
    <w:rsid w:val="005629E1"/>
    <w:rsid w:val="005638F5"/>
    <w:rsid w:val="005806B5"/>
    <w:rsid w:val="005842B6"/>
    <w:rsid w:val="00595900"/>
    <w:rsid w:val="005B2F1E"/>
    <w:rsid w:val="005B79B4"/>
    <w:rsid w:val="005D0050"/>
    <w:rsid w:val="005D5656"/>
    <w:rsid w:val="005F0C47"/>
    <w:rsid w:val="005F5C5E"/>
    <w:rsid w:val="00601F4A"/>
    <w:rsid w:val="006220D9"/>
    <w:rsid w:val="006510C5"/>
    <w:rsid w:val="00663829"/>
    <w:rsid w:val="00671F91"/>
    <w:rsid w:val="00692BA0"/>
    <w:rsid w:val="006C656C"/>
    <w:rsid w:val="006F36AE"/>
    <w:rsid w:val="00713B74"/>
    <w:rsid w:val="00721698"/>
    <w:rsid w:val="00727527"/>
    <w:rsid w:val="00777840"/>
    <w:rsid w:val="007876A1"/>
    <w:rsid w:val="007A009A"/>
    <w:rsid w:val="007A394A"/>
    <w:rsid w:val="007C344B"/>
    <w:rsid w:val="007D4CDC"/>
    <w:rsid w:val="007F1CCD"/>
    <w:rsid w:val="007F2107"/>
    <w:rsid w:val="007F7E96"/>
    <w:rsid w:val="008058EA"/>
    <w:rsid w:val="00810E20"/>
    <w:rsid w:val="00814606"/>
    <w:rsid w:val="00820B30"/>
    <w:rsid w:val="00834C93"/>
    <w:rsid w:val="0085594F"/>
    <w:rsid w:val="00880E75"/>
    <w:rsid w:val="0088605D"/>
    <w:rsid w:val="00890A92"/>
    <w:rsid w:val="00892803"/>
    <w:rsid w:val="008A0CAC"/>
    <w:rsid w:val="008A3A34"/>
    <w:rsid w:val="008B449D"/>
    <w:rsid w:val="008C49B5"/>
    <w:rsid w:val="008F4AB3"/>
    <w:rsid w:val="00902CBD"/>
    <w:rsid w:val="009224FD"/>
    <w:rsid w:val="0093653A"/>
    <w:rsid w:val="00970B51"/>
    <w:rsid w:val="009748A2"/>
    <w:rsid w:val="00985BB7"/>
    <w:rsid w:val="0099454A"/>
    <w:rsid w:val="00997151"/>
    <w:rsid w:val="009A06FC"/>
    <w:rsid w:val="009A0995"/>
    <w:rsid w:val="009A1AD6"/>
    <w:rsid w:val="009A25A2"/>
    <w:rsid w:val="009B00FD"/>
    <w:rsid w:val="009B0795"/>
    <w:rsid w:val="009F187C"/>
    <w:rsid w:val="00A069AA"/>
    <w:rsid w:val="00A304C1"/>
    <w:rsid w:val="00A3606B"/>
    <w:rsid w:val="00A41A2D"/>
    <w:rsid w:val="00A5277D"/>
    <w:rsid w:val="00A546E9"/>
    <w:rsid w:val="00A74714"/>
    <w:rsid w:val="00A92069"/>
    <w:rsid w:val="00A97412"/>
    <w:rsid w:val="00AC6257"/>
    <w:rsid w:val="00AD3D69"/>
    <w:rsid w:val="00AD563D"/>
    <w:rsid w:val="00AD57EB"/>
    <w:rsid w:val="00AE2E45"/>
    <w:rsid w:val="00AE6C32"/>
    <w:rsid w:val="00AF1280"/>
    <w:rsid w:val="00B048BE"/>
    <w:rsid w:val="00B14BBD"/>
    <w:rsid w:val="00B154DB"/>
    <w:rsid w:val="00B41E23"/>
    <w:rsid w:val="00B60F77"/>
    <w:rsid w:val="00B71B0E"/>
    <w:rsid w:val="00B71DCB"/>
    <w:rsid w:val="00B7266B"/>
    <w:rsid w:val="00B7373A"/>
    <w:rsid w:val="00B76DD3"/>
    <w:rsid w:val="00B80EBC"/>
    <w:rsid w:val="00B84340"/>
    <w:rsid w:val="00B90BA2"/>
    <w:rsid w:val="00BA6C0F"/>
    <w:rsid w:val="00BA7207"/>
    <w:rsid w:val="00BA7E47"/>
    <w:rsid w:val="00BC5F20"/>
    <w:rsid w:val="00BD302B"/>
    <w:rsid w:val="00BD5D47"/>
    <w:rsid w:val="00BF5954"/>
    <w:rsid w:val="00C10973"/>
    <w:rsid w:val="00C205C3"/>
    <w:rsid w:val="00C426B2"/>
    <w:rsid w:val="00CA0833"/>
    <w:rsid w:val="00CA2FD9"/>
    <w:rsid w:val="00CB064B"/>
    <w:rsid w:val="00CB3B07"/>
    <w:rsid w:val="00CD769E"/>
    <w:rsid w:val="00CE7C9D"/>
    <w:rsid w:val="00D01731"/>
    <w:rsid w:val="00D12DFC"/>
    <w:rsid w:val="00D64F43"/>
    <w:rsid w:val="00D667A8"/>
    <w:rsid w:val="00D725C3"/>
    <w:rsid w:val="00DA0BE0"/>
    <w:rsid w:val="00DA0C1E"/>
    <w:rsid w:val="00DA36EF"/>
    <w:rsid w:val="00DE26E9"/>
    <w:rsid w:val="00DE567A"/>
    <w:rsid w:val="00DF0C00"/>
    <w:rsid w:val="00DF5E81"/>
    <w:rsid w:val="00E07577"/>
    <w:rsid w:val="00E231A0"/>
    <w:rsid w:val="00E238A5"/>
    <w:rsid w:val="00E57650"/>
    <w:rsid w:val="00E578D9"/>
    <w:rsid w:val="00E6499B"/>
    <w:rsid w:val="00E71741"/>
    <w:rsid w:val="00E7448F"/>
    <w:rsid w:val="00E90B6E"/>
    <w:rsid w:val="00E91ADB"/>
    <w:rsid w:val="00E9651F"/>
    <w:rsid w:val="00EB33B2"/>
    <w:rsid w:val="00EB6D08"/>
    <w:rsid w:val="00EC12D0"/>
    <w:rsid w:val="00EF3470"/>
    <w:rsid w:val="00EF7284"/>
    <w:rsid w:val="00F00691"/>
    <w:rsid w:val="00F11BAF"/>
    <w:rsid w:val="00F56F99"/>
    <w:rsid w:val="00FB0B98"/>
    <w:rsid w:val="00FD2B9F"/>
    <w:rsid w:val="00FE75A4"/>
    <w:rsid w:val="00FF0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CB011"/>
  <w15:chartTrackingRefBased/>
  <w15:docId w15:val="{37DD6A65-203C-8D47-BE19-849718649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customStyle="1" w:styleId="MDPI31text">
    <w:name w:val="MDPI_3.1_text"/>
    <w:link w:val="MDPI31textChar"/>
    <w:qFormat/>
    <w:rsid w:val="002524AC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val="en-US" w:eastAsia="de-DE" w:bidi="en-US"/>
      <w14:ligatures w14:val="none"/>
    </w:rPr>
  </w:style>
  <w:style w:type="paragraph" w:customStyle="1" w:styleId="MDPI51figurecaption">
    <w:name w:val="MDPI_5.1_figure_caption"/>
    <w:qFormat/>
    <w:rsid w:val="002524AC"/>
    <w:pPr>
      <w:adjustRightInd w:val="0"/>
      <w:snapToGrid w:val="0"/>
      <w:spacing w:before="120" w:after="240" w:line="228" w:lineRule="auto"/>
      <w:ind w:left="2608"/>
    </w:pPr>
    <w:rPr>
      <w:rFonts w:ascii="Palatino Linotype" w:eastAsia="Times New Roman" w:hAnsi="Palatino Linotype" w:cs="Times New Roman"/>
      <w:color w:val="000000"/>
      <w:kern w:val="0"/>
      <w:sz w:val="18"/>
      <w:szCs w:val="20"/>
      <w:lang w:val="en-US" w:eastAsia="de-DE" w:bidi="en-US"/>
      <w14:ligatures w14:val="none"/>
    </w:rPr>
  </w:style>
  <w:style w:type="table" w:styleId="Tabellrutenett">
    <w:name w:val="Table Grid"/>
    <w:basedOn w:val="Vanligtabell"/>
    <w:uiPriority w:val="59"/>
    <w:rsid w:val="002524AC"/>
    <w:pPr>
      <w:spacing w:line="260" w:lineRule="atLeast"/>
      <w:jc w:val="both"/>
    </w:pPr>
    <w:rPr>
      <w:rFonts w:ascii="Palatino Linotype" w:eastAsia="SimSun" w:hAnsi="Palatino Linotype" w:cs="Times New Roman"/>
      <w:color w:val="000000"/>
      <w:kern w:val="0"/>
      <w:sz w:val="20"/>
      <w:szCs w:val="20"/>
      <w:lang w:val="en-US"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DPI31textChar">
    <w:name w:val="MDPI_3.1_text Char"/>
    <w:basedOn w:val="Standardskriftforavsnitt"/>
    <w:link w:val="MDPI31text"/>
    <w:rsid w:val="002524AC"/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val="en-US" w:eastAsia="de-DE" w:bidi="en-US"/>
      <w14:ligatures w14:val="none"/>
    </w:rPr>
  </w:style>
  <w:style w:type="paragraph" w:customStyle="1" w:styleId="MDPI14history">
    <w:name w:val="MDPI_1.4_history"/>
    <w:basedOn w:val="Normal"/>
    <w:next w:val="Normal"/>
    <w:qFormat/>
    <w:rsid w:val="00286CFD"/>
    <w:pPr>
      <w:adjustRightInd w:val="0"/>
      <w:snapToGrid w:val="0"/>
      <w:spacing w:line="240" w:lineRule="atLeast"/>
      <w:ind w:right="113"/>
    </w:pPr>
    <w:rPr>
      <w:rFonts w:ascii="Palatino Linotype" w:eastAsia="Times New Roman" w:hAnsi="Palatino Linotype" w:cs="Times New Roman"/>
      <w:color w:val="000000"/>
      <w:kern w:val="0"/>
      <w:sz w:val="14"/>
      <w:szCs w:val="20"/>
      <w:lang w:val="en-US" w:eastAsia="de-DE" w:bidi="en-US"/>
      <w14:ligatures w14:val="none"/>
    </w:rPr>
  </w:style>
  <w:style w:type="paragraph" w:customStyle="1" w:styleId="MDPI41tablecaption">
    <w:name w:val="MDPI_4.1_table_caption"/>
    <w:qFormat/>
    <w:rsid w:val="00286CFD"/>
    <w:pPr>
      <w:adjustRightInd w:val="0"/>
      <w:snapToGrid w:val="0"/>
      <w:spacing w:before="240" w:after="120" w:line="228" w:lineRule="auto"/>
      <w:ind w:left="2608"/>
    </w:pPr>
    <w:rPr>
      <w:rFonts w:ascii="Palatino Linotype" w:eastAsia="Times New Roman" w:hAnsi="Palatino Linotype"/>
      <w:color w:val="000000"/>
      <w:kern w:val="0"/>
      <w:sz w:val="18"/>
      <w:szCs w:val="22"/>
      <w:lang w:val="en-US" w:eastAsia="de-DE" w:bidi="en-US"/>
      <w14:ligatures w14:val="none"/>
    </w:rPr>
  </w:style>
  <w:style w:type="paragraph" w:styleId="Bunntekst">
    <w:name w:val="footer"/>
    <w:basedOn w:val="Normal"/>
    <w:link w:val="BunntekstTegn"/>
    <w:uiPriority w:val="99"/>
    <w:unhideWhenUsed/>
    <w:rsid w:val="001C5E74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1C5E74"/>
  </w:style>
  <w:style w:type="character" w:styleId="Sidetall">
    <w:name w:val="page number"/>
    <w:basedOn w:val="Standardskriftforavsnitt"/>
    <w:uiPriority w:val="99"/>
    <w:semiHidden/>
    <w:unhideWhenUsed/>
    <w:rsid w:val="001C5E74"/>
  </w:style>
  <w:style w:type="character" w:styleId="Merknadsreferanse">
    <w:name w:val="annotation reference"/>
    <w:rsid w:val="002C5A76"/>
    <w:rPr>
      <w:sz w:val="21"/>
      <w:szCs w:val="21"/>
    </w:rPr>
  </w:style>
  <w:style w:type="paragraph" w:styleId="Merknadstekst">
    <w:name w:val="annotation text"/>
    <w:basedOn w:val="Normal"/>
    <w:link w:val="MerknadstekstTegn"/>
    <w:rsid w:val="002C5A76"/>
    <w:pPr>
      <w:spacing w:line="260" w:lineRule="atLeast"/>
      <w:jc w:val="both"/>
    </w:pPr>
    <w:rPr>
      <w:rFonts w:ascii="Palatino Linotype" w:eastAsia="SimSun" w:hAnsi="Palatino Linotype" w:cs="Times New Roman"/>
      <w:noProof/>
      <w:color w:val="000000"/>
      <w:kern w:val="0"/>
      <w:sz w:val="20"/>
      <w:szCs w:val="20"/>
      <w:lang w:val="en-US" w:eastAsia="zh-CN"/>
      <w14:ligatures w14:val="none"/>
    </w:rPr>
  </w:style>
  <w:style w:type="character" w:customStyle="1" w:styleId="MerknadstekstTegn">
    <w:name w:val="Merknadstekst Tegn"/>
    <w:basedOn w:val="Standardskriftforavsnitt"/>
    <w:link w:val="Merknadstekst"/>
    <w:rsid w:val="002C5A76"/>
    <w:rPr>
      <w:rFonts w:ascii="Palatino Linotype" w:eastAsia="SimSun" w:hAnsi="Palatino Linotype" w:cs="Times New Roman"/>
      <w:noProof/>
      <w:color w:val="000000"/>
      <w:kern w:val="0"/>
      <w:sz w:val="20"/>
      <w:szCs w:val="20"/>
      <w:lang w:val="en-US" w:eastAsia="zh-CN"/>
      <w14:ligatures w14:val="none"/>
    </w:rPr>
  </w:style>
  <w:style w:type="paragraph" w:styleId="Listeavsnitt">
    <w:name w:val="List Paragraph"/>
    <w:basedOn w:val="Normal"/>
    <w:uiPriority w:val="34"/>
    <w:qFormat/>
    <w:rsid w:val="00C205C3"/>
    <w:pPr>
      <w:ind w:left="720"/>
      <w:contextualSpacing/>
    </w:pPr>
  </w:style>
  <w:style w:type="paragraph" w:styleId="Revisjon">
    <w:name w:val="Revision"/>
    <w:hidden/>
    <w:uiPriority w:val="99"/>
    <w:semiHidden/>
    <w:rsid w:val="00BD5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.~WRD0000</Template>
  <TotalTime>1</TotalTime>
  <Pages>2</Pages>
  <Words>556</Words>
  <Characters>2608</Characters>
  <Application>Microsoft Office Word</Application>
  <DocSecurity>0</DocSecurity>
  <Lines>2608</Lines>
  <Paragraphs>117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Sommerfelt</dc:creator>
  <cp:keywords/>
  <dc:description/>
  <cp:lastModifiedBy>Kristian Sommerfelt</cp:lastModifiedBy>
  <cp:revision>4</cp:revision>
  <cp:lastPrinted>2024-06-17T12:47:00Z</cp:lastPrinted>
  <dcterms:created xsi:type="dcterms:W3CDTF">2024-06-17T12:55:00Z</dcterms:created>
  <dcterms:modified xsi:type="dcterms:W3CDTF">2024-06-17T13:13:00Z</dcterms:modified>
</cp:coreProperties>
</file>